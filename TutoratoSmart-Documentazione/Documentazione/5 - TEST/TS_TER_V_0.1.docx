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page" w:tblpX="4796" w:tblpY="9616"/>
        <w:tblOverlap w:val="never"/>
        <w:tblW w:w="7122" w:type="dxa"/>
        <w:tblBorders>
          <w:insideH w:val="single" w:sz="4" w:space="0" w:color="606D7A"/>
          <w:insideV w:val="single" w:sz="4" w:space="0" w:color="606D7A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5429"/>
      </w:tblGrid>
      <w:tr w:rsidR="004466E9" w:rsidRPr="009D3FEB" w14:paraId="05EC3BFB" w14:textId="77777777" w:rsidTr="004466E9">
        <w:trPr>
          <w:trHeight w:val="254"/>
        </w:trPr>
        <w:tc>
          <w:tcPr>
            <w:tcW w:w="1693" w:type="dxa"/>
          </w:tcPr>
          <w:p w14:paraId="73CED1B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bookmarkStart w:id="0" w:name="_Hlk24096117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Riferimento</w:t>
            </w:r>
          </w:p>
        </w:tc>
        <w:tc>
          <w:tcPr>
            <w:tcW w:w="5429" w:type="dxa"/>
          </w:tcPr>
          <w:p w14:paraId="60505C2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</w:p>
        </w:tc>
      </w:tr>
      <w:tr w:rsidR="004466E9" w:rsidRPr="009D3FEB" w14:paraId="661EB2BE" w14:textId="77777777" w:rsidTr="004466E9">
        <w:trPr>
          <w:trHeight w:val="254"/>
        </w:trPr>
        <w:tc>
          <w:tcPr>
            <w:tcW w:w="1693" w:type="dxa"/>
          </w:tcPr>
          <w:p w14:paraId="52C5D0AB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Versione</w:t>
            </w:r>
          </w:p>
        </w:tc>
        <w:tc>
          <w:tcPr>
            <w:tcW w:w="5429" w:type="dxa"/>
          </w:tcPr>
          <w:p w14:paraId="09E30AB7" w14:textId="3925EAFF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/>
                <w:color w:val="auto"/>
                <w:sz w:val="20"/>
                <w:szCs w:val="16"/>
              </w:rPr>
              <w:t>0.</w:t>
            </w:r>
            <w:r w:rsidR="004C047A">
              <w:rPr>
                <w:rFonts w:ascii="Century Gothic" w:hAnsi="Century Gothic"/>
                <w:color w:val="auto"/>
                <w:sz w:val="20"/>
                <w:szCs w:val="16"/>
              </w:rPr>
              <w:t>1</w:t>
            </w:r>
          </w:p>
        </w:tc>
      </w:tr>
      <w:tr w:rsidR="004466E9" w:rsidRPr="009D3FEB" w14:paraId="17B9D43A" w14:textId="77777777" w:rsidTr="004466E9">
        <w:trPr>
          <w:trHeight w:val="254"/>
        </w:trPr>
        <w:tc>
          <w:tcPr>
            <w:tcW w:w="1693" w:type="dxa"/>
          </w:tcPr>
          <w:p w14:paraId="42BC1FEE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Data</w:t>
            </w:r>
          </w:p>
        </w:tc>
        <w:tc>
          <w:tcPr>
            <w:tcW w:w="5429" w:type="dxa"/>
          </w:tcPr>
          <w:p w14:paraId="4621BF6F" w14:textId="7ACB6DB6" w:rsidR="004466E9" w:rsidRPr="003A7068" w:rsidRDefault="00DE41D4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>
              <w:rPr>
                <w:rFonts w:ascii="Century Gothic" w:hAnsi="Century Gothic" w:cs="Arial"/>
                <w:color w:val="auto"/>
                <w:sz w:val="20"/>
                <w:szCs w:val="16"/>
              </w:rPr>
              <w:t>25</w:t>
            </w:r>
            <w:r w:rsidR="004C047A">
              <w:rPr>
                <w:rFonts w:ascii="Century Gothic" w:hAnsi="Century Gothic" w:cs="Arial"/>
                <w:color w:val="auto"/>
                <w:sz w:val="20"/>
                <w:szCs w:val="16"/>
              </w:rPr>
              <w:t>/01/2020</w:t>
            </w:r>
          </w:p>
        </w:tc>
      </w:tr>
      <w:tr w:rsidR="004466E9" w:rsidRPr="009D3FEB" w14:paraId="093FA9D2" w14:textId="77777777" w:rsidTr="004466E9">
        <w:trPr>
          <w:trHeight w:val="611"/>
        </w:trPr>
        <w:tc>
          <w:tcPr>
            <w:tcW w:w="1693" w:type="dxa"/>
          </w:tcPr>
          <w:p w14:paraId="4F0F72D0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Destinatario</w:t>
            </w:r>
          </w:p>
        </w:tc>
        <w:tc>
          <w:tcPr>
            <w:tcW w:w="5429" w:type="dxa"/>
          </w:tcPr>
          <w:p w14:paraId="1EB462D1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Prof.ssa F. Ferrucci</w:t>
            </w:r>
          </w:p>
        </w:tc>
      </w:tr>
      <w:tr w:rsidR="004466E9" w:rsidRPr="00EE79E3" w14:paraId="281CD314" w14:textId="77777777" w:rsidTr="004466E9">
        <w:trPr>
          <w:trHeight w:val="611"/>
        </w:trPr>
        <w:tc>
          <w:tcPr>
            <w:tcW w:w="1693" w:type="dxa"/>
          </w:tcPr>
          <w:p w14:paraId="6A62921C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Presentato da</w:t>
            </w:r>
          </w:p>
        </w:tc>
        <w:tc>
          <w:tcPr>
            <w:tcW w:w="5429" w:type="dxa"/>
          </w:tcPr>
          <w:p w14:paraId="628C3E8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Marco Delle Cave, Francesco Pagano,</w:t>
            </w:r>
          </w:p>
          <w:p w14:paraId="39485CC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Manuel Pisciotta, Alessia Olivieri</w:t>
            </w:r>
          </w:p>
        </w:tc>
      </w:tr>
      <w:tr w:rsidR="004466E9" w:rsidRPr="009D3FEB" w14:paraId="325BEE2B" w14:textId="77777777" w:rsidTr="004466E9">
        <w:trPr>
          <w:trHeight w:val="611"/>
        </w:trPr>
        <w:tc>
          <w:tcPr>
            <w:tcW w:w="1693" w:type="dxa"/>
          </w:tcPr>
          <w:p w14:paraId="74DA7F5A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Approvato da</w:t>
            </w:r>
          </w:p>
        </w:tc>
        <w:tc>
          <w:tcPr>
            <w:tcW w:w="5429" w:type="dxa"/>
          </w:tcPr>
          <w:p w14:paraId="7D549EC5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bCs/>
                <w:color w:val="auto"/>
                <w:sz w:val="20"/>
                <w:szCs w:val="16"/>
              </w:rPr>
            </w:pPr>
          </w:p>
        </w:tc>
      </w:tr>
    </w:tbl>
    <w:bookmarkEnd w:id="0" w:displacedByCustomXml="next"/>
    <w:sdt>
      <w:sdtPr>
        <w:rPr>
          <w:lang w:val="it-IT"/>
        </w:rPr>
        <w:id w:val="-388415555"/>
        <w:docPartObj>
          <w:docPartGallery w:val="Cover Pages"/>
          <w:docPartUnique/>
        </w:docPartObj>
      </w:sdtPr>
      <w:sdtEndPr/>
      <w:sdtContent>
        <w:p w14:paraId="0E71445B" w14:textId="68B61A5A" w:rsidR="004466E9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r w:rsidRPr="007D5C6E"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860F287" wp14:editId="5A18AA73">
                    <wp:simplePos x="0" y="0"/>
                    <wp:positionH relativeFrom="margin">
                      <wp:posOffset>1247775</wp:posOffset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0" b="0"/>
                    <wp:wrapTopAndBottom/>
                    <wp:docPr id="2" name="Casella di testo 2" descr="Casella di testo in cui sono visualizzati titolo e sottotitolo del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C640A4A" w14:textId="3EECD42E" w:rsidR="0009385A" w:rsidRPr="00357EA4" w:rsidRDefault="006817B9" w:rsidP="00190021">
                                <w:pPr>
                                  <w:pStyle w:val="Titolo"/>
                                  <w:jc w:val="right"/>
                                </w:pPr>
                                <w:sdt>
                                  <w:sdtPr>
                                    <w:rPr>
                                      <w:color w:val="1F4E79"/>
                                    </w:rPr>
                                    <w:alias w:val="Titolo"/>
                                    <w:tag w:val=""/>
                                    <w:id w:val="-11080431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9385A">
                                      <w:rPr>
                                        <w:color w:val="1F4E79"/>
                                      </w:rPr>
                                      <w:t>Test Execution Report</w:t>
                                    </w:r>
                                  </w:sdtContent>
                                </w:sdt>
                              </w:p>
                              <w:p w14:paraId="14EB8F21" w14:textId="7BC0CEE8" w:rsidR="0009385A" w:rsidRPr="00190021" w:rsidRDefault="006817B9" w:rsidP="00190021">
                                <w:pPr>
                                  <w:pStyle w:val="Sottotitolo"/>
                                  <w:jc w:val="right"/>
                                  <w:rPr>
                                    <w:color w:val="1F4E7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1F4E79"/>
                                      <w:sz w:val="40"/>
                                      <w:szCs w:val="40"/>
                                    </w:rPr>
                                    <w:alias w:val="Sottotitolo"/>
                                    <w:tag w:val=""/>
                                    <w:id w:val="-68460137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9385A" w:rsidRPr="00190021">
                                      <w:rPr>
                                        <w:color w:val="1F4E79"/>
                                        <w:sz w:val="40"/>
                                        <w:szCs w:val="40"/>
                                      </w:rPr>
                                      <w:t>TutoratoSmart</w:t>
                                    </w:r>
                                  </w:sdtContent>
                                </w:sdt>
                              </w:p>
                              <w:p w14:paraId="0D1BE17C" w14:textId="77777777" w:rsidR="0009385A" w:rsidRDefault="0009385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60F287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alt="Casella di testo in cui sono visualizzati titolo e sottotitolo del documento" style="position:absolute;left:0;text-align:left;margin-left:98.25pt;margin-top:0;width:6in;height:115.2pt;z-index:251656192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" filled="f" stroked="f" strokeweight=".5pt">
                    <v:textbox style="mso-fit-shape-to-text:t" inset="0,0,0,0">
                      <w:txbxContent>
                        <w:p w14:paraId="2C640A4A" w14:textId="3EECD42E" w:rsidR="0009385A" w:rsidRPr="00357EA4" w:rsidRDefault="00973DFD" w:rsidP="00190021">
                          <w:pPr>
                            <w:pStyle w:val="Titolo"/>
                            <w:jc w:val="right"/>
                          </w:pPr>
                          <w:sdt>
                            <w:sdtPr>
                              <w:rPr>
                                <w:color w:val="1F4E79"/>
                              </w:rPr>
                              <w:alias w:val="Titolo"/>
                              <w:tag w:val=""/>
                              <w:id w:val="-11080431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09385A">
                                <w:rPr>
                                  <w:color w:val="1F4E79"/>
                                </w:rPr>
                                <w:t>Test Execution Report</w:t>
                              </w:r>
                            </w:sdtContent>
                          </w:sdt>
                        </w:p>
                        <w:p w14:paraId="14EB8F21" w14:textId="7BC0CEE8" w:rsidR="0009385A" w:rsidRPr="00190021" w:rsidRDefault="00973DFD" w:rsidP="00190021">
                          <w:pPr>
                            <w:pStyle w:val="Sottotitolo"/>
                            <w:jc w:val="right"/>
                            <w:rPr>
                              <w:color w:val="1F4E7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1F4E79"/>
                                <w:sz w:val="40"/>
                                <w:szCs w:val="40"/>
                              </w:rPr>
                              <w:alias w:val="Sottotitolo"/>
                              <w:tag w:val=""/>
                              <w:id w:val="-68460137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09385A" w:rsidRPr="00190021">
                                <w:rPr>
                                  <w:color w:val="1F4E79"/>
                                  <w:sz w:val="40"/>
                                  <w:szCs w:val="40"/>
                                </w:rPr>
                                <w:t>TutoratoSmart</w:t>
                              </w:r>
                              <w:proofErr w:type="spellEnd"/>
                            </w:sdtContent>
                          </w:sdt>
                        </w:p>
                        <w:p w14:paraId="0D1BE17C" w14:textId="77777777" w:rsidR="0009385A" w:rsidRDefault="0009385A"/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E7420F">
            <w:rPr>
              <w:noProof/>
              <w:lang w:val="it-IT" w:eastAsia="it-IT"/>
            </w:rPr>
            <w:drawing>
              <wp:anchor distT="0" distB="0" distL="114300" distR="114300" simplePos="0" relativeHeight="251661312" behindDoc="0" locked="0" layoutInCell="1" allowOverlap="1" wp14:anchorId="6C476784" wp14:editId="44BE872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300095" cy="2802890"/>
                <wp:effectExtent l="0" t="0" r="0" b="0"/>
                <wp:wrapThrough wrapText="bothSides">
                  <wp:wrapPolygon edited="0">
                    <wp:start x="0" y="0"/>
                    <wp:lineTo x="0" y="21434"/>
                    <wp:lineTo x="21446" y="21434"/>
                    <wp:lineTo x="21446" y="0"/>
                    <wp:lineTo x="0" y="0"/>
                  </wp:wrapPolygon>
                </wp:wrapThrough>
                <wp:docPr id="49" name="Immagin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1_1040png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0095" cy="2802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84F42">
            <w:rPr>
              <w:lang w:val="it-IT"/>
            </w:rPr>
            <w:br w:type="page"/>
          </w:r>
        </w:p>
        <w:p w14:paraId="21EC1BCD" w14:textId="33474E21" w:rsidR="00357EA4" w:rsidRDefault="0081477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lastRenderedPageBreak/>
            <w:t>Revision History</w:t>
          </w:r>
        </w:p>
        <w:tbl>
          <w:tblPr>
            <w:tblStyle w:val="Tabellagriglia5scura-colore1"/>
            <w:tblW w:w="8926" w:type="dxa"/>
            <w:tblLayout w:type="fixed"/>
            <w:tblLook w:val="0400" w:firstRow="0" w:lastRow="0" w:firstColumn="0" w:lastColumn="0" w:noHBand="0" w:noVBand="1"/>
          </w:tblPr>
          <w:tblGrid>
            <w:gridCol w:w="2122"/>
            <w:gridCol w:w="2126"/>
            <w:gridCol w:w="2410"/>
            <w:gridCol w:w="2268"/>
          </w:tblGrid>
          <w:tr w:rsidR="005F1BFD" w14:paraId="429CCF33" w14:textId="77777777" w:rsidTr="005F1BF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70"/>
            </w:trPr>
            <w:tc>
              <w:tcPr>
                <w:tcW w:w="2122" w:type="dxa"/>
                <w:shd w:val="clear" w:color="auto" w:fill="1F4E79"/>
                <w:vAlign w:val="center"/>
              </w:tcPr>
              <w:p w14:paraId="52DBCA77" w14:textId="77777777" w:rsidR="005F1BFD" w:rsidRPr="00940DAE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</w:rPr>
                </w:pPr>
                <w:r w:rsidRPr="00E8327A">
                  <w:rPr>
                    <w:b/>
                    <w:bCs/>
                    <w:color w:val="FFFFFF" w:themeColor="background1"/>
                  </w:rPr>
                  <w:t>Data</w:t>
                </w:r>
              </w:p>
            </w:tc>
            <w:tc>
              <w:tcPr>
                <w:tcW w:w="2126" w:type="dxa"/>
                <w:shd w:val="clear" w:color="auto" w:fill="1F4E79"/>
                <w:vAlign w:val="center"/>
              </w:tcPr>
              <w:p w14:paraId="54F32812" w14:textId="11310860" w:rsidR="005F1BFD" w:rsidRPr="000B25A1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 w:val="20"/>
                    <w:szCs w:val="20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Versione</w:t>
                </w:r>
              </w:p>
            </w:tc>
            <w:tc>
              <w:tcPr>
                <w:tcW w:w="2410" w:type="dxa"/>
                <w:shd w:val="clear" w:color="auto" w:fill="1F4E79"/>
                <w:vAlign w:val="center"/>
              </w:tcPr>
              <w:p w14:paraId="0F552983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b/>
                    <w:bCs/>
                    <w:color w:val="FFFFFF" w:themeColor="background1"/>
                    <w:szCs w:val="24"/>
                  </w:rPr>
                </w:pPr>
                <w:r>
                  <w:rPr>
                    <w:b/>
                    <w:bCs/>
                    <w:color w:val="FFFFFF" w:themeColor="background1"/>
                    <w:szCs w:val="24"/>
                  </w:rPr>
                  <w:t>Cambiamenti</w:t>
                </w:r>
              </w:p>
            </w:tc>
            <w:tc>
              <w:tcPr>
                <w:tcW w:w="2268" w:type="dxa"/>
                <w:shd w:val="clear" w:color="auto" w:fill="1F4E79"/>
                <w:vAlign w:val="center"/>
              </w:tcPr>
              <w:p w14:paraId="51263A71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Cs w:val="24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Autori</w:t>
                </w:r>
              </w:p>
            </w:tc>
          </w:tr>
          <w:tr w:rsidR="005F1BFD" w:rsidRPr="00C03919" w14:paraId="45F95BAE" w14:textId="77777777" w:rsidTr="005F1BFD">
            <w:trPr>
              <w:trHeight w:val="570"/>
            </w:trPr>
            <w:tc>
              <w:tcPr>
                <w:tcW w:w="2122" w:type="dxa"/>
                <w:shd w:val="clear" w:color="auto" w:fill="BDD6EE"/>
                <w:vAlign w:val="center"/>
              </w:tcPr>
              <w:p w14:paraId="14C5C2AE" w14:textId="1A453F71" w:rsidR="005F1BFD" w:rsidRPr="00FF7C46" w:rsidRDefault="00DE41D4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25</w:t>
                </w:r>
                <w:r w:rsidR="005F1BFD" w:rsidRPr="00FF7C46">
                  <w:rPr>
                    <w:sz w:val="22"/>
                  </w:rPr>
                  <w:t>/</w:t>
                </w:r>
                <w:r w:rsidR="008A4150">
                  <w:rPr>
                    <w:sz w:val="22"/>
                  </w:rPr>
                  <w:t>01</w:t>
                </w:r>
                <w:r w:rsidR="005F1BFD" w:rsidRPr="00FF7C46">
                  <w:rPr>
                    <w:sz w:val="22"/>
                  </w:rPr>
                  <w:t>/20</w:t>
                </w:r>
                <w:r w:rsidR="008A4150">
                  <w:rPr>
                    <w:sz w:val="22"/>
                  </w:rPr>
                  <w:t>20</w:t>
                </w:r>
              </w:p>
            </w:tc>
            <w:tc>
              <w:tcPr>
                <w:tcW w:w="2126" w:type="dxa"/>
                <w:shd w:val="clear" w:color="auto" w:fill="BDD6EE"/>
                <w:vAlign w:val="center"/>
              </w:tcPr>
              <w:p w14:paraId="01CA36F3" w14:textId="25F27978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0.1</w:t>
                </w:r>
              </w:p>
            </w:tc>
            <w:tc>
              <w:tcPr>
                <w:tcW w:w="2410" w:type="dxa"/>
                <w:shd w:val="clear" w:color="auto" w:fill="BDD6EE"/>
                <w:vAlign w:val="center"/>
              </w:tcPr>
              <w:p w14:paraId="45AAC26C" w14:textId="457F78DA" w:rsidR="005F1BFD" w:rsidRPr="00FF7C46" w:rsidRDefault="00DE41D4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Prima stesura</w:t>
                </w:r>
              </w:p>
            </w:tc>
            <w:tc>
              <w:tcPr>
                <w:tcW w:w="2268" w:type="dxa"/>
                <w:shd w:val="clear" w:color="auto" w:fill="BDD6EE"/>
                <w:vAlign w:val="center"/>
              </w:tcPr>
              <w:p w14:paraId="69EBA1D0" w14:textId="1CDACF81" w:rsidR="005F1BFD" w:rsidRPr="00FF7C46" w:rsidRDefault="005F1BFD" w:rsidP="000D05B9">
                <w:pPr>
                  <w:pStyle w:val="Logo"/>
                  <w:spacing w:before="0" w:after="61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Delle Cave Marco,</w:t>
                </w:r>
              </w:p>
              <w:p w14:paraId="42F18147" w14:textId="31BB4B8B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Pagano Francesco</w:t>
                </w:r>
                <w:r w:rsidR="00DE41D4">
                  <w:rPr>
                    <w:sz w:val="22"/>
                  </w:rPr>
                  <w:t>, Pisciotta Manuel</w:t>
                </w:r>
              </w:p>
            </w:tc>
          </w:tr>
        </w:tbl>
        <w:p w14:paraId="20F8E6BD" w14:textId="77777777" w:rsidR="00855935" w:rsidRDefault="00855935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E9FAFD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298134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4E874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DA86B08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A9FCA6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D21095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DECAD8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1B37EB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5FCEB00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2BDCB5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3D0C6D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FB5C248" w14:textId="5426B1C0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B7DF8CD" w14:textId="5ABEB972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DD36AF" w14:textId="7E87C37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962C203" w14:textId="1CB9CAD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EA6E369" w14:textId="036EF60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2E258CB" w14:textId="5075383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BF97E7A" w14:textId="6D75DD8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DC010EE" w14:textId="2C565D9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514F9D" w14:textId="3267E0C6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626E23F" w14:textId="2CC26E5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A0EF4B0" w14:textId="6ACDE6EA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8209D2F" w14:textId="163B0FC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2D9414C" w14:textId="13AAF20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014B6DD" w14:textId="55B8037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F69DB81" w14:textId="6B168D3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B34A7BC" w14:textId="0E13C405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753BCCC" w14:textId="527EB4C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EAFC61" w14:textId="0EE10243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92082D4" w14:textId="1F47EB9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525BAE7" w14:textId="337FE87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D06E292" w14:textId="1C2EC8B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D7E25C" w14:textId="7A13CC3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02CC8AC" w14:textId="3FC4B1EC" w:rsidR="00F01CCE" w:rsidRPr="00543756" w:rsidRDefault="006817B9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4"/>
          <w:szCs w:val="20"/>
          <w:lang w:val="it-IT"/>
        </w:rPr>
        <w:id w:val="988758609"/>
        <w:docPartObj>
          <w:docPartGallery w:val="Table of Contents"/>
          <w:docPartUnique/>
        </w:docPartObj>
      </w:sdtPr>
      <w:sdtEndPr>
        <w:rPr>
          <w:b/>
          <w:bCs/>
          <w:color w:val="auto"/>
          <w:sz w:val="22"/>
          <w:szCs w:val="22"/>
          <w:lang w:val="en-US"/>
        </w:rPr>
      </w:sdtEndPr>
      <w:sdtContent>
        <w:p w14:paraId="0429E8B0" w14:textId="77777777" w:rsidR="00D8736B" w:rsidRPr="00D8736B" w:rsidRDefault="00F977BB" w:rsidP="0009385A">
          <w:pPr>
            <w:pStyle w:val="Titolosommario"/>
            <w:spacing w:after="61" w:line="240" w:lineRule="auto"/>
            <w:jc w:val="both"/>
            <w:rPr>
              <w:noProof/>
              <w:color w:val="auto"/>
            </w:rPr>
          </w:pPr>
          <w:r w:rsidRPr="00665E3C">
            <w:rPr>
              <w:color w:val="1F4E79"/>
              <w:sz w:val="36"/>
              <w:szCs w:val="36"/>
              <w:u w:val="single"/>
              <w:lang w:val="it-IT"/>
            </w:rPr>
            <w:t>Sommario</w:t>
          </w:r>
          <w:r w:rsidRPr="00D8736B">
            <w:rPr>
              <w:color w:val="auto"/>
              <w:sz w:val="26"/>
              <w:szCs w:val="26"/>
            </w:rPr>
            <w:fldChar w:fldCharType="begin"/>
          </w:r>
          <w:r w:rsidRPr="00D8736B">
            <w:rPr>
              <w:color w:val="auto"/>
            </w:rPr>
            <w:instrText xml:space="preserve"> TOC \o "1-3" \h \z \u </w:instrText>
          </w:r>
          <w:r w:rsidRPr="00D8736B">
            <w:rPr>
              <w:color w:val="auto"/>
              <w:sz w:val="26"/>
              <w:szCs w:val="26"/>
            </w:rPr>
            <w:fldChar w:fldCharType="separate"/>
          </w:r>
        </w:p>
        <w:p w14:paraId="56D068D3" w14:textId="51B55AED" w:rsidR="00D8736B" w:rsidRPr="00D8736B" w:rsidRDefault="006817B9" w:rsidP="00D8736B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ind w:left="576" w:hanging="576"/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1448684" w:history="1">
            <w:r w:rsidR="00D8736B" w:rsidRPr="00D8736B">
              <w:rPr>
                <w:rStyle w:val="Collegamentoipertestuale"/>
                <w:noProof/>
                <w:color w:val="auto"/>
                <w:lang w:val="it-IT"/>
              </w:rPr>
              <w:t>1. User</w:t>
            </w:r>
            <w:r w:rsidR="00D8736B" w:rsidRPr="00D8736B">
              <w:rPr>
                <w:noProof/>
                <w:webHidden/>
                <w:color w:val="auto"/>
              </w:rPr>
              <w:tab/>
            </w:r>
            <w:r w:rsidR="00D8736B" w:rsidRPr="00D8736B">
              <w:rPr>
                <w:noProof/>
                <w:webHidden/>
                <w:color w:val="auto"/>
              </w:rPr>
              <w:fldChar w:fldCharType="begin"/>
            </w:r>
            <w:r w:rsidR="00D8736B" w:rsidRPr="00D8736B">
              <w:rPr>
                <w:noProof/>
                <w:webHidden/>
                <w:color w:val="auto"/>
              </w:rPr>
              <w:instrText xml:space="preserve"> PAGEREF _Toc31448684 \h </w:instrText>
            </w:r>
            <w:r w:rsidR="00D8736B" w:rsidRPr="00D8736B">
              <w:rPr>
                <w:noProof/>
                <w:webHidden/>
                <w:color w:val="auto"/>
              </w:rPr>
            </w:r>
            <w:r w:rsidR="00D8736B" w:rsidRPr="00D8736B">
              <w:rPr>
                <w:noProof/>
                <w:webHidden/>
                <w:color w:val="auto"/>
              </w:rPr>
              <w:fldChar w:fldCharType="separate"/>
            </w:r>
            <w:r w:rsidR="00D8736B" w:rsidRPr="00D8736B">
              <w:rPr>
                <w:noProof/>
                <w:webHidden/>
                <w:color w:val="auto"/>
              </w:rPr>
              <w:t>4</w:t>
            </w:r>
            <w:r w:rsidR="00D8736B" w:rsidRPr="00D8736B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4524C09" w14:textId="5E37DA65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85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1.1 LoginEmailEmpty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_Toc31448685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4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43B9F88" w14:textId="7D8BCCA6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86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1.2 LoginEmailFormatError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_Toc31448686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5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E63E8F7" w14:textId="5A4D9D54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87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1.3 LoginPasswordEmpty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_Toc31448687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6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9ED2D4A" w14:textId="594249A9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88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1.4 LoginPasswordFormatError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_Toc31448688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7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AEF368A" w14:textId="6D7F075D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89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1.5 LoginSuccessCommission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_Toc31448689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8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60C30FC" w14:textId="58619571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0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1.6 LoginSuccessStudent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_Toc31448690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9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CC02044" w14:textId="1C14BD61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1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1.7 LoginSuccessTutor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_Toc31448691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10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1A2C020" w14:textId="6BFFB06C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2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1.8 RegistrationNameFormatError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_Toc31448692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11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BB142EC" w14:textId="0FA06152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3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1.9 RegistrationPasswordsDifferentError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_Toc31448693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12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A613386" w14:textId="4D46D142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4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1.10 RegistrationStudentSuccess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_Toc31448694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13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E026E2D" w14:textId="207C80D8" w:rsidR="00D8736B" w:rsidRPr="00D8736B" w:rsidRDefault="006817B9" w:rsidP="00D8736B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ind w:left="576" w:hanging="576"/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1448695" w:history="1">
            <w:r w:rsidR="00D8736B" w:rsidRPr="00D8736B">
              <w:rPr>
                <w:rStyle w:val="Collegamentoipertestuale"/>
                <w:noProof/>
                <w:color w:val="auto"/>
                <w:lang w:val="it-IT"/>
              </w:rPr>
              <w:t>2. Tutoring_Request</w:t>
            </w:r>
            <w:r w:rsidR="00D8736B" w:rsidRPr="00D8736B">
              <w:rPr>
                <w:noProof/>
                <w:webHidden/>
                <w:color w:val="auto"/>
              </w:rPr>
              <w:tab/>
            </w:r>
            <w:r w:rsidR="00D8736B" w:rsidRPr="00D8736B">
              <w:rPr>
                <w:noProof/>
                <w:webHidden/>
                <w:color w:val="auto"/>
              </w:rPr>
              <w:fldChar w:fldCharType="begin"/>
            </w:r>
            <w:r w:rsidR="00D8736B" w:rsidRPr="00D8736B">
              <w:rPr>
                <w:noProof/>
                <w:webHidden/>
                <w:color w:val="auto"/>
              </w:rPr>
              <w:instrText xml:space="preserve"> PAGEREF _Toc31448695 \h </w:instrText>
            </w:r>
            <w:r w:rsidR="00D8736B" w:rsidRPr="00D8736B">
              <w:rPr>
                <w:noProof/>
                <w:webHidden/>
                <w:color w:val="auto"/>
              </w:rPr>
            </w:r>
            <w:r w:rsidR="00D8736B" w:rsidRPr="00D8736B">
              <w:rPr>
                <w:noProof/>
                <w:webHidden/>
                <w:color w:val="auto"/>
              </w:rPr>
              <w:fldChar w:fldCharType="separate"/>
            </w:r>
            <w:r w:rsidR="00D8736B" w:rsidRPr="00D8736B">
              <w:rPr>
                <w:noProof/>
                <w:webHidden/>
                <w:color w:val="auto"/>
              </w:rPr>
              <w:t>14</w:t>
            </w:r>
            <w:r w:rsidR="00D8736B" w:rsidRPr="00D8736B">
              <w:rPr>
                <w:noProof/>
                <w:webHidden/>
                <w:color w:val="auto"/>
              </w:rPr>
              <w:fldChar w:fldCharType="end"/>
            </w:r>
          </w:hyperlink>
        </w:p>
        <w:p w14:paraId="7E498DA9" w14:textId="405775CB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6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2.1 AddRequestError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_Toc31448696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14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6CC7A03" w14:textId="32157FD4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7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2.2 AddRequestSuccess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_Toc31448697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15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D71BB67" w14:textId="0117A453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8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2.3 ModifyRequestError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_Toc31448698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16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F2F30FE" w14:textId="4AD039AA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699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2.4 ModifyRequestSuccess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_Toc31448699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17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773A31" w14:textId="5EA7B63C" w:rsidR="00D8736B" w:rsidRPr="00D8736B" w:rsidRDefault="006817B9" w:rsidP="00D8736B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ind w:left="576" w:hanging="576"/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1448700" w:history="1">
            <w:r w:rsidR="00D8736B" w:rsidRPr="00D8736B">
              <w:rPr>
                <w:rStyle w:val="Collegamentoipertestuale"/>
                <w:noProof/>
                <w:color w:val="auto"/>
                <w:lang w:val="it-IT"/>
              </w:rPr>
              <w:t>3. Request_Management</w:t>
            </w:r>
            <w:r w:rsidR="00D8736B" w:rsidRPr="00D8736B">
              <w:rPr>
                <w:noProof/>
                <w:webHidden/>
                <w:color w:val="auto"/>
              </w:rPr>
              <w:tab/>
            </w:r>
            <w:r w:rsidR="00D8736B" w:rsidRPr="00D8736B">
              <w:rPr>
                <w:noProof/>
                <w:webHidden/>
                <w:color w:val="auto"/>
              </w:rPr>
              <w:fldChar w:fldCharType="begin"/>
            </w:r>
            <w:r w:rsidR="00D8736B" w:rsidRPr="00D8736B">
              <w:rPr>
                <w:noProof/>
                <w:webHidden/>
                <w:color w:val="auto"/>
              </w:rPr>
              <w:instrText xml:space="preserve"> PAGEREF _Toc31448700 \h </w:instrText>
            </w:r>
            <w:r w:rsidR="00D8736B" w:rsidRPr="00D8736B">
              <w:rPr>
                <w:noProof/>
                <w:webHidden/>
                <w:color w:val="auto"/>
              </w:rPr>
            </w:r>
            <w:r w:rsidR="00D8736B" w:rsidRPr="00D8736B">
              <w:rPr>
                <w:noProof/>
                <w:webHidden/>
                <w:color w:val="auto"/>
              </w:rPr>
              <w:fldChar w:fldCharType="separate"/>
            </w:r>
            <w:r w:rsidR="00D8736B" w:rsidRPr="00D8736B">
              <w:rPr>
                <w:noProof/>
                <w:webHidden/>
                <w:color w:val="auto"/>
              </w:rPr>
              <w:t>18</w:t>
            </w:r>
            <w:r w:rsidR="00D8736B" w:rsidRPr="00D8736B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900534D" w14:textId="67D25994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1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3.1 AddAppointmentError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_Toc31448701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18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0C888139" w14:textId="39179C8E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2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3.2 AddAppointmentSuccess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_Toc31448702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19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BD22FC9" w14:textId="0123592A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3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3.3 ManageRequestError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_Toc31448703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20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980282E" w14:textId="0A8CDDC1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4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3.4 ManageRequestSuccess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_Toc31448704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21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49257C9" w14:textId="7CEAF638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5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3.5 ModifyAppointmentError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_Toc31448705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22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D3E833A" w14:textId="79800BEC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6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3.6 ModifyAppointmentSuccess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_Toc31448706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23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23D0D4E" w14:textId="2835F910" w:rsidR="00D8736B" w:rsidRPr="00D8736B" w:rsidRDefault="006817B9" w:rsidP="00D8736B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ind w:left="576" w:hanging="576"/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31448707" w:history="1">
            <w:r w:rsidR="00D8736B" w:rsidRPr="00D8736B">
              <w:rPr>
                <w:rStyle w:val="Collegamentoipertestuale"/>
                <w:noProof/>
                <w:color w:val="auto"/>
                <w:lang w:val="it-IT"/>
              </w:rPr>
              <w:t>4. Tutoring_Activity_Management</w:t>
            </w:r>
            <w:r w:rsidR="00D8736B" w:rsidRPr="00D8736B">
              <w:rPr>
                <w:noProof/>
                <w:webHidden/>
                <w:color w:val="auto"/>
              </w:rPr>
              <w:tab/>
            </w:r>
            <w:r w:rsidR="00D8736B" w:rsidRPr="00D8736B">
              <w:rPr>
                <w:noProof/>
                <w:webHidden/>
                <w:color w:val="auto"/>
              </w:rPr>
              <w:fldChar w:fldCharType="begin"/>
            </w:r>
            <w:r w:rsidR="00D8736B" w:rsidRPr="00D8736B">
              <w:rPr>
                <w:noProof/>
                <w:webHidden/>
                <w:color w:val="auto"/>
              </w:rPr>
              <w:instrText xml:space="preserve"> PAGEREF _Toc31448707 \h </w:instrText>
            </w:r>
            <w:r w:rsidR="00D8736B" w:rsidRPr="00D8736B">
              <w:rPr>
                <w:noProof/>
                <w:webHidden/>
                <w:color w:val="auto"/>
              </w:rPr>
            </w:r>
            <w:r w:rsidR="00D8736B" w:rsidRPr="00D8736B">
              <w:rPr>
                <w:noProof/>
                <w:webHidden/>
                <w:color w:val="auto"/>
              </w:rPr>
              <w:fldChar w:fldCharType="separate"/>
            </w:r>
            <w:r w:rsidR="00D8736B" w:rsidRPr="00D8736B">
              <w:rPr>
                <w:noProof/>
                <w:webHidden/>
                <w:color w:val="auto"/>
              </w:rPr>
              <w:t>24</w:t>
            </w:r>
            <w:r w:rsidR="00D8736B" w:rsidRPr="00D8736B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B343CE2" w14:textId="06267077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8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4.1 AddActivityError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_Toc31448708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24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E1071E2" w14:textId="77778E1E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09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4.2 AddActivitySuccess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_Toc31448709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25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7EDC565" w14:textId="75DE5AEB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10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4.3 ModifyActivityError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_Toc31448710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26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7BA6273" w14:textId="2896ABCA" w:rsidR="00D8736B" w:rsidRPr="00D8736B" w:rsidRDefault="006817B9">
          <w:pPr>
            <w:pStyle w:val="Sommario2"/>
            <w:rPr>
              <w:b/>
              <w:bCs/>
              <w:noProof/>
              <w:color w:val="auto"/>
              <w:sz w:val="24"/>
              <w:szCs w:val="24"/>
              <w:lang w:val="it-IT" w:eastAsia="it-IT"/>
            </w:rPr>
          </w:pPr>
          <w:hyperlink w:anchor="_Toc31448711" w:history="1">
            <w:r w:rsidR="00D8736B"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4.4 ModifyActivitySuccess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_Toc31448711 \h </w:instrTex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27</w:t>
            </w:r>
            <w:r w:rsidR="00D8736B"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45F9670" w14:textId="06D85EBF" w:rsidR="00D8736B" w:rsidRPr="00D8736B" w:rsidRDefault="006817B9" w:rsidP="00D8736B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ind w:left="576" w:hanging="576"/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31448712" w:history="1">
            <w:r w:rsidR="00D8736B" w:rsidRPr="00D8736B">
              <w:rPr>
                <w:rStyle w:val="Collegamentoipertestuale"/>
                <w:noProof/>
                <w:color w:val="auto"/>
                <w:lang w:val="it-IT"/>
              </w:rPr>
              <w:t>5. Tutoring_Supervision</w:t>
            </w:r>
            <w:r w:rsidR="00D8736B" w:rsidRPr="00D8736B">
              <w:rPr>
                <w:noProof/>
                <w:webHidden/>
                <w:color w:val="auto"/>
              </w:rPr>
              <w:tab/>
            </w:r>
            <w:r w:rsidR="00D8736B" w:rsidRPr="00D8736B">
              <w:rPr>
                <w:noProof/>
                <w:webHidden/>
                <w:color w:val="auto"/>
              </w:rPr>
              <w:fldChar w:fldCharType="begin"/>
            </w:r>
            <w:r w:rsidR="00D8736B" w:rsidRPr="00D8736B">
              <w:rPr>
                <w:noProof/>
                <w:webHidden/>
                <w:color w:val="auto"/>
              </w:rPr>
              <w:instrText xml:space="preserve"> PAGEREF _Toc31448712 \h </w:instrText>
            </w:r>
            <w:r w:rsidR="00D8736B" w:rsidRPr="00D8736B">
              <w:rPr>
                <w:noProof/>
                <w:webHidden/>
                <w:color w:val="auto"/>
              </w:rPr>
            </w:r>
            <w:r w:rsidR="00D8736B" w:rsidRPr="00D8736B">
              <w:rPr>
                <w:noProof/>
                <w:webHidden/>
                <w:color w:val="auto"/>
              </w:rPr>
              <w:fldChar w:fldCharType="separate"/>
            </w:r>
            <w:r w:rsidR="00D8736B" w:rsidRPr="00D8736B">
              <w:rPr>
                <w:noProof/>
                <w:webHidden/>
                <w:color w:val="auto"/>
              </w:rPr>
              <w:t>28</w:t>
            </w:r>
            <w:r w:rsidR="00D8736B" w:rsidRPr="00D8736B">
              <w:rPr>
                <w:noProof/>
                <w:webHidden/>
                <w:color w:val="auto"/>
              </w:rPr>
              <w:fldChar w:fldCharType="end"/>
            </w:r>
          </w:hyperlink>
        </w:p>
        <w:p w14:paraId="033D360E" w14:textId="1876E7EE" w:rsidR="00F977BB" w:rsidRPr="00D8736B" w:rsidRDefault="00D8736B" w:rsidP="00D8736B">
          <w:pPr>
            <w:pStyle w:val="Sommario2"/>
            <w:rPr>
              <w:color w:val="auto"/>
            </w:rPr>
          </w:pPr>
          <w:hyperlink w:anchor="_Toc31448713" w:history="1">
            <w:r w:rsidRPr="00D8736B">
              <w:rPr>
                <w:rStyle w:val="Collegamentoipertestuale"/>
                <w:b/>
                <w:bCs/>
                <w:noProof/>
                <w:color w:val="auto"/>
                <w:sz w:val="24"/>
                <w:szCs w:val="24"/>
                <w:lang w:val="it-IT"/>
              </w:rPr>
              <w:t>5.1 RegistrationTutorSuccess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ab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instrText xml:space="preserve"> PAGEREF _Toc31448713 \h </w:instrTex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t>28</w:t>
            </w:r>
            <w:r w:rsidRPr="00D8736B">
              <w:rPr>
                <w:b/>
                <w:bCs/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  <w:r w:rsidR="00F977BB" w:rsidRPr="00D8736B">
            <w:rPr>
              <w:b/>
              <w:bCs/>
              <w:color w:val="auto"/>
            </w:rPr>
            <w:fldChar w:fldCharType="end"/>
          </w:r>
        </w:p>
      </w:sdtContent>
    </w:sdt>
    <w:p w14:paraId="5FE635B1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07D25D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BD1B949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35D00579" w14:textId="317E29A5" w:rsidR="0009385A" w:rsidRPr="003E61C7" w:rsidRDefault="0009385A" w:rsidP="003E61C7">
      <w:pPr>
        <w:pStyle w:val="Titolo1"/>
        <w:rPr>
          <w:color w:val="auto"/>
          <w:lang w:val="it-IT"/>
        </w:rPr>
      </w:pPr>
      <w:bookmarkStart w:id="1" w:name="_Toc26433065"/>
      <w:bookmarkStart w:id="2" w:name="_Toc31272458"/>
      <w:bookmarkStart w:id="3" w:name="_Toc31448684"/>
      <w:bookmarkStart w:id="4" w:name="_GoBack"/>
      <w:bookmarkEnd w:id="4"/>
      <w:r w:rsidRPr="003E61C7">
        <w:rPr>
          <w:color w:val="1F4E79"/>
          <w:lang w:val="it-IT"/>
        </w:rPr>
        <w:lastRenderedPageBreak/>
        <w:t xml:space="preserve">1. </w:t>
      </w:r>
      <w:bookmarkEnd w:id="1"/>
      <w:bookmarkEnd w:id="2"/>
      <w:r w:rsidRPr="003E61C7">
        <w:rPr>
          <w:color w:val="1F4E79"/>
          <w:lang w:val="it-IT"/>
        </w:rPr>
        <w:t>User</w:t>
      </w:r>
      <w:bookmarkEnd w:id="3"/>
    </w:p>
    <w:p w14:paraId="28E87A65" w14:textId="1AC40F4A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5" w:name="_Toc31448685"/>
      <w:r>
        <w:rPr>
          <w:color w:val="auto"/>
          <w:lang w:val="it-IT"/>
        </w:rPr>
        <w:t xml:space="preserve">1.1 </w:t>
      </w:r>
      <w:r w:rsidRPr="0009385A">
        <w:rPr>
          <w:color w:val="auto"/>
          <w:lang w:val="it-IT"/>
        </w:rPr>
        <w:t>LoginEmailEmpty</w:t>
      </w:r>
      <w:bookmarkEnd w:id="5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69B38D6D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79AC3B7F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5F7369ED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LoginEmailEmpty</w:t>
            </w:r>
          </w:p>
        </w:tc>
      </w:tr>
      <w:tr w:rsidR="0009385A" w:rsidRPr="004713C4" w14:paraId="1E8626AD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284570C1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B037402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13C10419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B868C4C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5FA48C54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EC6E74E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4107966C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6A8490F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55010874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B227C22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58026656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23AE3DC2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6E83F95D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1884CAEA" w14:textId="6403D75B" w:rsidR="0009385A" w:rsidRDefault="0009385A" w:rsidP="0009385A">
      <w:pPr>
        <w:pStyle w:val="Nessunaspaziatura"/>
      </w:pPr>
    </w:p>
    <w:p w14:paraId="02699BB9" w14:textId="77777777" w:rsidR="0009385A" w:rsidRPr="0009385A" w:rsidRDefault="0009385A" w:rsidP="0009385A">
      <w:pPr>
        <w:pStyle w:val="Nessunaspaziatura"/>
      </w:pPr>
    </w:p>
    <w:p w14:paraId="39693AA4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6B183AD" wp14:editId="531562DB">
            <wp:extent cx="5756910" cy="3220085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71E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D4E94D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AB0229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22AEC3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3B3F3A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99673F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BEC2DD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EA759C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52C5559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0D335A9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1BE77A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301F54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D2A642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E51061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5632C45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8A62855" w14:textId="5D6C30EA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6" w:name="_Toc31448686"/>
      <w:r>
        <w:rPr>
          <w:color w:val="auto"/>
          <w:lang w:val="it-IT"/>
        </w:rPr>
        <w:lastRenderedPageBreak/>
        <w:t xml:space="preserve">1.2 </w:t>
      </w:r>
      <w:r w:rsidRPr="0009385A">
        <w:rPr>
          <w:color w:val="auto"/>
          <w:lang w:val="it-IT"/>
        </w:rPr>
        <w:t>LoginEmailFormatError</w:t>
      </w:r>
      <w:bookmarkEnd w:id="6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7E8A3FC2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796639D7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61C5DBB3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LoginEmailFormatError</w:t>
            </w:r>
          </w:p>
        </w:tc>
      </w:tr>
      <w:tr w:rsidR="0009385A" w:rsidRPr="004713C4" w14:paraId="3925E139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18BCFE99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57FF6A5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518EA111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7D3E13E8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30BC3E6F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7C5F7B1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50F842A4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0B3E8D6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213E31E3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F2172CE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5595AA24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A0C9E44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1207784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2D0634A3" w14:textId="1A9D6D48" w:rsidR="0009385A" w:rsidRDefault="0009385A" w:rsidP="0009385A">
      <w:pPr>
        <w:pStyle w:val="Nessunaspaziatura"/>
      </w:pPr>
    </w:p>
    <w:p w14:paraId="39BFD142" w14:textId="77777777" w:rsidR="0009385A" w:rsidRPr="0009385A" w:rsidRDefault="0009385A" w:rsidP="0009385A">
      <w:pPr>
        <w:pStyle w:val="Nessunaspaziatura"/>
      </w:pPr>
    </w:p>
    <w:p w14:paraId="0ECBB336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67E51AF" wp14:editId="67109684">
            <wp:extent cx="5756910" cy="3220085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D71D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6974BB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540F06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75313A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925DA0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C2997F5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2B7570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E91F31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027B3D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E2BFE8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8D0416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86A0DB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79E1F7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82B0D1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6A165C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8C9340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9DE53CD" w14:textId="6DFBEEA5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7" w:name="_Toc31448687"/>
      <w:r>
        <w:rPr>
          <w:color w:val="auto"/>
          <w:lang w:val="it-IT"/>
        </w:rPr>
        <w:lastRenderedPageBreak/>
        <w:t xml:space="preserve">1.3 </w:t>
      </w:r>
      <w:r w:rsidRPr="0009385A">
        <w:rPr>
          <w:color w:val="auto"/>
          <w:lang w:val="it-IT"/>
        </w:rPr>
        <w:t>LoginPasswordEmpty</w:t>
      </w:r>
      <w:bookmarkEnd w:id="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5361BD47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4141B62A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0F6492B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LoginPasswordEmpty</w:t>
            </w:r>
          </w:p>
        </w:tc>
      </w:tr>
      <w:tr w:rsidR="0009385A" w:rsidRPr="004713C4" w14:paraId="6EE449FE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67A731A5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14287384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23F1B246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6F79A92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5FE42EA9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A50FC1A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370D8BF5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FDEF298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459EC557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DBF0E92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7F01D8D7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77056D53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263FF760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B74BCD1" w14:textId="74FF2B58" w:rsidR="0009385A" w:rsidRDefault="0009385A" w:rsidP="0009385A">
      <w:pPr>
        <w:pStyle w:val="Nessunaspaziatura"/>
      </w:pPr>
    </w:p>
    <w:p w14:paraId="487CA745" w14:textId="77777777" w:rsidR="0009385A" w:rsidRPr="0009385A" w:rsidRDefault="0009385A" w:rsidP="0009385A">
      <w:pPr>
        <w:pStyle w:val="Nessunaspaziatura"/>
      </w:pPr>
    </w:p>
    <w:p w14:paraId="7129D9F4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26B2E2F" wp14:editId="64D76796">
            <wp:extent cx="5748655" cy="3212465"/>
            <wp:effectExtent l="0" t="0" r="4445" b="698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17E9" w14:textId="2BC011DF" w:rsidR="0009385A" w:rsidRDefault="0009385A" w:rsidP="0009385A">
      <w:pPr>
        <w:pStyle w:val="Nessunaspaziatura"/>
        <w:rPr>
          <w:sz w:val="23"/>
          <w:szCs w:val="23"/>
        </w:rPr>
      </w:pPr>
    </w:p>
    <w:p w14:paraId="027A5130" w14:textId="29894241" w:rsidR="0009385A" w:rsidRDefault="0009385A" w:rsidP="0009385A">
      <w:pPr>
        <w:pStyle w:val="Nessunaspaziatura"/>
        <w:rPr>
          <w:sz w:val="23"/>
          <w:szCs w:val="23"/>
        </w:rPr>
      </w:pPr>
    </w:p>
    <w:p w14:paraId="11BF8AB7" w14:textId="40C67D33" w:rsidR="0009385A" w:rsidRDefault="0009385A" w:rsidP="0009385A">
      <w:pPr>
        <w:pStyle w:val="Nessunaspaziatura"/>
        <w:rPr>
          <w:sz w:val="23"/>
          <w:szCs w:val="23"/>
        </w:rPr>
      </w:pPr>
    </w:p>
    <w:p w14:paraId="19BDF12F" w14:textId="7E2B3AFF" w:rsidR="0009385A" w:rsidRDefault="0009385A" w:rsidP="0009385A">
      <w:pPr>
        <w:pStyle w:val="Nessunaspaziatura"/>
        <w:rPr>
          <w:sz w:val="23"/>
          <w:szCs w:val="23"/>
        </w:rPr>
      </w:pPr>
    </w:p>
    <w:p w14:paraId="5B8339C7" w14:textId="137C7AD4" w:rsidR="0009385A" w:rsidRDefault="0009385A" w:rsidP="0009385A">
      <w:pPr>
        <w:pStyle w:val="Nessunaspaziatura"/>
        <w:rPr>
          <w:sz w:val="23"/>
          <w:szCs w:val="23"/>
        </w:rPr>
      </w:pPr>
    </w:p>
    <w:p w14:paraId="2980CE77" w14:textId="408A3ACF" w:rsidR="0009385A" w:rsidRDefault="0009385A" w:rsidP="0009385A">
      <w:pPr>
        <w:pStyle w:val="Nessunaspaziatura"/>
        <w:rPr>
          <w:sz w:val="23"/>
          <w:szCs w:val="23"/>
        </w:rPr>
      </w:pPr>
    </w:p>
    <w:p w14:paraId="11FEE820" w14:textId="773C78D0" w:rsidR="0009385A" w:rsidRDefault="0009385A" w:rsidP="0009385A">
      <w:pPr>
        <w:pStyle w:val="Nessunaspaziatura"/>
        <w:rPr>
          <w:sz w:val="23"/>
          <w:szCs w:val="23"/>
        </w:rPr>
      </w:pPr>
    </w:p>
    <w:p w14:paraId="65F3C0C4" w14:textId="39C71035" w:rsidR="0009385A" w:rsidRDefault="0009385A" w:rsidP="0009385A">
      <w:pPr>
        <w:pStyle w:val="Nessunaspaziatura"/>
        <w:rPr>
          <w:sz w:val="23"/>
          <w:szCs w:val="23"/>
        </w:rPr>
      </w:pPr>
    </w:p>
    <w:p w14:paraId="24C5A729" w14:textId="356B7026" w:rsidR="0009385A" w:rsidRDefault="0009385A" w:rsidP="0009385A">
      <w:pPr>
        <w:pStyle w:val="Nessunaspaziatura"/>
        <w:rPr>
          <w:sz w:val="23"/>
          <w:szCs w:val="23"/>
        </w:rPr>
      </w:pPr>
    </w:p>
    <w:p w14:paraId="75BA35F2" w14:textId="0BC63E28" w:rsidR="0009385A" w:rsidRDefault="0009385A" w:rsidP="0009385A">
      <w:pPr>
        <w:pStyle w:val="Nessunaspaziatura"/>
        <w:rPr>
          <w:sz w:val="23"/>
          <w:szCs w:val="23"/>
        </w:rPr>
      </w:pPr>
    </w:p>
    <w:p w14:paraId="4F4B4724" w14:textId="02442C9A" w:rsidR="0009385A" w:rsidRDefault="0009385A" w:rsidP="0009385A">
      <w:pPr>
        <w:pStyle w:val="Nessunaspaziatura"/>
        <w:rPr>
          <w:sz w:val="23"/>
          <w:szCs w:val="23"/>
        </w:rPr>
      </w:pPr>
    </w:p>
    <w:p w14:paraId="0C6FC705" w14:textId="28CD92BB" w:rsidR="0009385A" w:rsidRDefault="0009385A" w:rsidP="0009385A">
      <w:pPr>
        <w:pStyle w:val="Nessunaspaziatura"/>
        <w:rPr>
          <w:sz w:val="23"/>
          <w:szCs w:val="23"/>
        </w:rPr>
      </w:pPr>
    </w:p>
    <w:p w14:paraId="7182CAD3" w14:textId="7875F898" w:rsidR="0009385A" w:rsidRDefault="0009385A" w:rsidP="0009385A">
      <w:pPr>
        <w:pStyle w:val="Nessunaspaziatura"/>
        <w:rPr>
          <w:sz w:val="23"/>
          <w:szCs w:val="23"/>
        </w:rPr>
      </w:pPr>
    </w:p>
    <w:p w14:paraId="60CEC9D7" w14:textId="4734285A" w:rsidR="0009385A" w:rsidRDefault="0009385A" w:rsidP="0009385A">
      <w:pPr>
        <w:pStyle w:val="Nessunaspaziatura"/>
        <w:rPr>
          <w:sz w:val="23"/>
          <w:szCs w:val="23"/>
        </w:rPr>
      </w:pPr>
    </w:p>
    <w:p w14:paraId="36FCEF8B" w14:textId="3A8EBA4E" w:rsidR="0009385A" w:rsidRDefault="0009385A" w:rsidP="0009385A">
      <w:pPr>
        <w:pStyle w:val="Nessunaspaziatura"/>
        <w:rPr>
          <w:sz w:val="23"/>
          <w:szCs w:val="23"/>
        </w:rPr>
      </w:pPr>
    </w:p>
    <w:p w14:paraId="108E1450" w14:textId="29C10B31" w:rsidR="0009385A" w:rsidRDefault="0009385A" w:rsidP="0009385A">
      <w:pPr>
        <w:pStyle w:val="Nessunaspaziatura"/>
        <w:rPr>
          <w:sz w:val="23"/>
          <w:szCs w:val="23"/>
        </w:rPr>
      </w:pPr>
    </w:p>
    <w:p w14:paraId="6DD714C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457246E" w14:textId="4F9E0C56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8" w:name="_Toc31448688"/>
      <w:r>
        <w:rPr>
          <w:color w:val="auto"/>
          <w:lang w:val="it-IT"/>
        </w:rPr>
        <w:lastRenderedPageBreak/>
        <w:t xml:space="preserve">1.4 </w:t>
      </w:r>
      <w:r w:rsidRPr="0009385A">
        <w:rPr>
          <w:color w:val="auto"/>
          <w:lang w:val="it-IT"/>
        </w:rPr>
        <w:t>LoginPasswordFormatError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395A6668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3E1D612F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8261E05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LoginPasswordFormatError</w:t>
            </w:r>
          </w:p>
        </w:tc>
      </w:tr>
      <w:tr w:rsidR="0009385A" w:rsidRPr="004713C4" w14:paraId="68AF658C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5C176D49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9C86AA1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09757012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BD79B81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681EDB19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9590B99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58FD1D5D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02C84B4B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4F7E59EB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15C5D92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43E8F1A9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3D4C68D6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375E9E3A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352C608C" w14:textId="06AAA394" w:rsidR="0009385A" w:rsidRDefault="0009385A" w:rsidP="0009385A">
      <w:pPr>
        <w:pStyle w:val="Nessunaspaziatura"/>
      </w:pPr>
    </w:p>
    <w:p w14:paraId="5B522820" w14:textId="77777777" w:rsidR="0009385A" w:rsidRPr="0009385A" w:rsidRDefault="0009385A" w:rsidP="0009385A">
      <w:pPr>
        <w:pStyle w:val="Nessunaspaziatura"/>
      </w:pPr>
    </w:p>
    <w:p w14:paraId="028098C1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6ADCD45" wp14:editId="44A8B080">
            <wp:extent cx="5741035" cy="3212465"/>
            <wp:effectExtent l="0" t="0" r="0" b="698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D8F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63F4B3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534D67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71485A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957F2D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E0D060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4AC9959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C83D9B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943973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10D2E7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1BC4D0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FE37EB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5816B1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0F6B3DE" w14:textId="79DA38C6" w:rsidR="0009385A" w:rsidRDefault="0009385A" w:rsidP="0009385A">
      <w:pPr>
        <w:pStyle w:val="Nessunaspaziatura"/>
        <w:rPr>
          <w:sz w:val="23"/>
          <w:szCs w:val="23"/>
        </w:rPr>
      </w:pPr>
    </w:p>
    <w:p w14:paraId="43C10C60" w14:textId="60048FDF" w:rsidR="0009385A" w:rsidRDefault="0009385A" w:rsidP="0009385A">
      <w:pPr>
        <w:pStyle w:val="Nessunaspaziatura"/>
        <w:rPr>
          <w:sz w:val="23"/>
          <w:szCs w:val="23"/>
        </w:rPr>
      </w:pPr>
    </w:p>
    <w:p w14:paraId="0602E37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35F02F2" w14:textId="6E37841D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9" w:name="_Toc31448689"/>
      <w:r>
        <w:rPr>
          <w:color w:val="auto"/>
          <w:lang w:val="it-IT"/>
        </w:rPr>
        <w:lastRenderedPageBreak/>
        <w:t xml:space="preserve">1.5 </w:t>
      </w:r>
      <w:r w:rsidRPr="0009385A">
        <w:rPr>
          <w:color w:val="auto"/>
          <w:lang w:val="it-IT"/>
        </w:rPr>
        <w:t>LoginSuccessCommission</w:t>
      </w:r>
      <w:bookmarkEnd w:id="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7DED3190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5F00D9B3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EAC956C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LoginSuccessCommission</w:t>
            </w:r>
          </w:p>
        </w:tc>
      </w:tr>
      <w:tr w:rsidR="0009385A" w:rsidRPr="004713C4" w14:paraId="702BF9FD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0F935FA5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3C8FA03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57469FB8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622241E4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4412F9FA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B6A3228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09385A" w:rsidRPr="004713C4" w14:paraId="329438B6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70CD6AB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56CF3DEE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B5068BE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09385A" w:rsidRPr="00440DE7" w14:paraId="4B2572B4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787A581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59E54218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BBA7DA3" w14:textId="1EB63249" w:rsidR="0009385A" w:rsidRDefault="0009385A" w:rsidP="0009385A">
      <w:pPr>
        <w:pStyle w:val="Nessunaspaziatura"/>
      </w:pPr>
    </w:p>
    <w:p w14:paraId="4EB3E9A5" w14:textId="77777777" w:rsidR="0009385A" w:rsidRPr="0009385A" w:rsidRDefault="0009385A" w:rsidP="0009385A">
      <w:pPr>
        <w:pStyle w:val="Nessunaspaziatura"/>
      </w:pPr>
    </w:p>
    <w:p w14:paraId="3C72BDEB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687EF93" wp14:editId="77FEA268">
            <wp:extent cx="5756910" cy="322008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A2D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92FA3A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3A5916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1C74F6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63D93A9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356763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700E75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8B75DD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D975F7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3361CB7" w14:textId="62D43E6D" w:rsidR="0009385A" w:rsidRDefault="0009385A" w:rsidP="0009385A">
      <w:pPr>
        <w:pStyle w:val="Nessunaspaziatura"/>
        <w:rPr>
          <w:sz w:val="23"/>
          <w:szCs w:val="23"/>
        </w:rPr>
      </w:pPr>
    </w:p>
    <w:p w14:paraId="036BB90A" w14:textId="56A65527" w:rsidR="0009385A" w:rsidRDefault="0009385A" w:rsidP="0009385A">
      <w:pPr>
        <w:pStyle w:val="Nessunaspaziatura"/>
        <w:rPr>
          <w:sz w:val="23"/>
          <w:szCs w:val="23"/>
        </w:rPr>
      </w:pPr>
    </w:p>
    <w:p w14:paraId="461D8C90" w14:textId="76A65084" w:rsidR="0009385A" w:rsidRDefault="0009385A" w:rsidP="0009385A">
      <w:pPr>
        <w:pStyle w:val="Nessunaspaziatura"/>
        <w:rPr>
          <w:sz w:val="23"/>
          <w:szCs w:val="23"/>
        </w:rPr>
      </w:pPr>
    </w:p>
    <w:p w14:paraId="656BE0D8" w14:textId="769DB946" w:rsidR="0009385A" w:rsidRDefault="0009385A" w:rsidP="0009385A">
      <w:pPr>
        <w:pStyle w:val="Nessunaspaziatura"/>
        <w:rPr>
          <w:sz w:val="23"/>
          <w:szCs w:val="23"/>
        </w:rPr>
      </w:pPr>
    </w:p>
    <w:p w14:paraId="1BD9A778" w14:textId="07FA75F2" w:rsidR="0009385A" w:rsidRDefault="0009385A" w:rsidP="0009385A">
      <w:pPr>
        <w:pStyle w:val="Nessunaspaziatura"/>
        <w:rPr>
          <w:sz w:val="23"/>
          <w:szCs w:val="23"/>
        </w:rPr>
      </w:pPr>
    </w:p>
    <w:p w14:paraId="2E8B861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DF8733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F6903E9" w14:textId="4C6F47E4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10" w:name="_Toc31448690"/>
      <w:r>
        <w:rPr>
          <w:color w:val="auto"/>
          <w:lang w:val="it-IT"/>
        </w:rPr>
        <w:lastRenderedPageBreak/>
        <w:t xml:space="preserve">1.6 </w:t>
      </w:r>
      <w:r w:rsidRPr="0009385A">
        <w:rPr>
          <w:color w:val="auto"/>
          <w:lang w:val="it-IT"/>
        </w:rPr>
        <w:t>LoginSuccessStudent</w:t>
      </w:r>
      <w:bookmarkEnd w:id="1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10F2BA13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6AC7CFF1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E8149A3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LoginSuccessStudent</w:t>
            </w:r>
          </w:p>
        </w:tc>
      </w:tr>
      <w:tr w:rsidR="0009385A" w:rsidRPr="004713C4" w14:paraId="1A54F736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4AD925CC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78BD41C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3BA26C6C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89C9F91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11211F03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126308B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09385A" w:rsidRPr="004713C4" w14:paraId="6CDE9569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3EAF79C0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30FA3F4E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216D51B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09385A" w:rsidRPr="00440DE7" w14:paraId="11DD98F9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B5B6CA7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4D6409ED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3FB6319F" w14:textId="6425C2C7" w:rsidR="0009385A" w:rsidRDefault="0009385A" w:rsidP="0009385A">
      <w:pPr>
        <w:pStyle w:val="Nessunaspaziatura"/>
      </w:pPr>
    </w:p>
    <w:p w14:paraId="17AE3B0A" w14:textId="77777777" w:rsidR="0009385A" w:rsidRPr="0009385A" w:rsidRDefault="0009385A" w:rsidP="0009385A">
      <w:pPr>
        <w:pStyle w:val="Nessunaspaziatura"/>
      </w:pPr>
    </w:p>
    <w:p w14:paraId="4B9A6B8A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EA95EF9" wp14:editId="42AD6593">
            <wp:extent cx="5756910" cy="3220085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C719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43F5DC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DFCF7D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CBD434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3CA056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83D423D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122FC7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63D61E9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BE2165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B7EDFD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D5E20B5" w14:textId="121BB3F2" w:rsidR="0009385A" w:rsidRDefault="0009385A" w:rsidP="0009385A">
      <w:pPr>
        <w:pStyle w:val="Nessunaspaziatura"/>
        <w:rPr>
          <w:sz w:val="23"/>
          <w:szCs w:val="23"/>
        </w:rPr>
      </w:pPr>
    </w:p>
    <w:p w14:paraId="4BD2FF10" w14:textId="788FF2D5" w:rsidR="0009385A" w:rsidRDefault="0009385A" w:rsidP="0009385A">
      <w:pPr>
        <w:pStyle w:val="Nessunaspaziatura"/>
        <w:rPr>
          <w:sz w:val="23"/>
          <w:szCs w:val="23"/>
        </w:rPr>
      </w:pPr>
    </w:p>
    <w:p w14:paraId="4563D668" w14:textId="36A01586" w:rsidR="0009385A" w:rsidRDefault="0009385A" w:rsidP="0009385A">
      <w:pPr>
        <w:pStyle w:val="Nessunaspaziatura"/>
        <w:rPr>
          <w:sz w:val="23"/>
          <w:szCs w:val="23"/>
        </w:rPr>
      </w:pPr>
    </w:p>
    <w:p w14:paraId="366681CF" w14:textId="315F9C18" w:rsidR="0009385A" w:rsidRDefault="0009385A" w:rsidP="0009385A">
      <w:pPr>
        <w:pStyle w:val="Nessunaspaziatura"/>
        <w:rPr>
          <w:sz w:val="23"/>
          <w:szCs w:val="23"/>
        </w:rPr>
      </w:pPr>
    </w:p>
    <w:p w14:paraId="3BF408C1" w14:textId="5DEF6163" w:rsidR="0009385A" w:rsidRDefault="0009385A" w:rsidP="0009385A">
      <w:pPr>
        <w:pStyle w:val="Nessunaspaziatura"/>
        <w:rPr>
          <w:sz w:val="23"/>
          <w:szCs w:val="23"/>
        </w:rPr>
      </w:pPr>
    </w:p>
    <w:p w14:paraId="4377FA11" w14:textId="76133FA9" w:rsidR="0009385A" w:rsidRDefault="0009385A" w:rsidP="0009385A">
      <w:pPr>
        <w:pStyle w:val="Nessunaspaziatura"/>
        <w:rPr>
          <w:sz w:val="23"/>
          <w:szCs w:val="23"/>
        </w:rPr>
      </w:pPr>
    </w:p>
    <w:p w14:paraId="5B7E2CE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F19A548" w14:textId="548FC5E5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11" w:name="_Toc31448691"/>
      <w:r>
        <w:rPr>
          <w:color w:val="auto"/>
          <w:lang w:val="it-IT"/>
        </w:rPr>
        <w:lastRenderedPageBreak/>
        <w:t xml:space="preserve">1.7 </w:t>
      </w:r>
      <w:r w:rsidRPr="0009385A">
        <w:rPr>
          <w:color w:val="auto"/>
          <w:lang w:val="it-IT"/>
        </w:rPr>
        <w:t>LoginSuccessTutor</w:t>
      </w:r>
      <w:bookmarkEnd w:id="1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0ABB4518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25E699CB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AA6C409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LoginSuccessTutor</w:t>
            </w:r>
          </w:p>
        </w:tc>
      </w:tr>
      <w:tr w:rsidR="0009385A" w:rsidRPr="004713C4" w14:paraId="6721E317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4D56698F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71C6380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38405267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A11CF09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7C549B9C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6A613DC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09385A" w:rsidRPr="004713C4" w14:paraId="183FAD97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4E2B4D2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5594C23F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DF33067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09385A" w:rsidRPr="00440DE7" w14:paraId="07FC023A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46ECDB21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79F5E94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1C603CD8" w14:textId="2AA7D3DC" w:rsidR="0009385A" w:rsidRDefault="0009385A" w:rsidP="0009385A">
      <w:pPr>
        <w:pStyle w:val="Nessunaspaziatura"/>
      </w:pPr>
    </w:p>
    <w:p w14:paraId="03776775" w14:textId="77777777" w:rsidR="0009385A" w:rsidRPr="0009385A" w:rsidRDefault="0009385A" w:rsidP="0009385A">
      <w:pPr>
        <w:pStyle w:val="Nessunaspaziatura"/>
      </w:pPr>
    </w:p>
    <w:p w14:paraId="330AF5D9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11EA0A1" wp14:editId="5F050D5D">
            <wp:extent cx="5756910" cy="320421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65555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A846D0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556920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52C3DF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D528533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1CCC62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7DA8AB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608E32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DFE468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EE36A5A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573CDF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0106E4A" w14:textId="6CF84A08" w:rsidR="0009385A" w:rsidRDefault="0009385A" w:rsidP="0009385A">
      <w:pPr>
        <w:rPr>
          <w:lang w:val="it-IT"/>
        </w:rPr>
      </w:pPr>
    </w:p>
    <w:p w14:paraId="0C3D194F" w14:textId="16C8A064" w:rsidR="0009385A" w:rsidRDefault="0009385A" w:rsidP="0009385A">
      <w:pPr>
        <w:pStyle w:val="Nessunaspaziatura"/>
        <w:rPr>
          <w:lang w:val="it-IT"/>
        </w:rPr>
      </w:pPr>
    </w:p>
    <w:p w14:paraId="29BDC83D" w14:textId="70B79091" w:rsidR="0009385A" w:rsidRDefault="0009385A" w:rsidP="0009385A">
      <w:pPr>
        <w:pStyle w:val="Nessunaspaziatura"/>
        <w:rPr>
          <w:lang w:val="it-IT"/>
        </w:rPr>
      </w:pPr>
    </w:p>
    <w:p w14:paraId="4D3204A9" w14:textId="77777777" w:rsidR="0009385A" w:rsidRDefault="0009385A" w:rsidP="0009385A">
      <w:pPr>
        <w:pStyle w:val="Nessunaspaziatura"/>
        <w:rPr>
          <w:lang w:val="it-IT"/>
        </w:rPr>
      </w:pPr>
    </w:p>
    <w:p w14:paraId="75ADD59A" w14:textId="08B7ED34" w:rsidR="0009385A" w:rsidRDefault="0009385A" w:rsidP="0009385A">
      <w:pPr>
        <w:pStyle w:val="Nessunaspaziatura"/>
        <w:rPr>
          <w:lang w:val="it-IT"/>
        </w:rPr>
      </w:pPr>
    </w:p>
    <w:p w14:paraId="13139259" w14:textId="70E22B7C" w:rsidR="0009385A" w:rsidRDefault="0009385A" w:rsidP="0009385A">
      <w:pPr>
        <w:pStyle w:val="Nessunaspaziatura"/>
        <w:rPr>
          <w:lang w:val="it-IT"/>
        </w:rPr>
      </w:pPr>
    </w:p>
    <w:p w14:paraId="2FAB1501" w14:textId="5151A300" w:rsidR="0009385A" w:rsidRDefault="0009385A" w:rsidP="0009385A">
      <w:pPr>
        <w:pStyle w:val="Nessunaspaziatura"/>
        <w:rPr>
          <w:lang w:val="it-IT"/>
        </w:rPr>
      </w:pPr>
    </w:p>
    <w:p w14:paraId="43E71675" w14:textId="13557015" w:rsidR="0009385A" w:rsidRDefault="0009385A" w:rsidP="0009385A">
      <w:pPr>
        <w:pStyle w:val="Nessunaspaziatura"/>
        <w:rPr>
          <w:lang w:val="it-IT"/>
        </w:rPr>
      </w:pPr>
    </w:p>
    <w:p w14:paraId="38185B7B" w14:textId="4368752B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12" w:name="_Toc31448692"/>
      <w:r w:rsidRPr="0009385A">
        <w:rPr>
          <w:color w:val="auto"/>
          <w:lang w:val="it-IT"/>
        </w:rPr>
        <w:lastRenderedPageBreak/>
        <w:t>1.8 RegistrationNameFormatError</w:t>
      </w:r>
      <w:bookmarkEnd w:id="1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16621727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197A5A39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5E3FCB3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RegistrationNameFormatError</w:t>
            </w:r>
          </w:p>
        </w:tc>
      </w:tr>
      <w:tr w:rsidR="0009385A" w:rsidRPr="004713C4" w14:paraId="7D5ACCB0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4C1EE884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58CAF661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793006B4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F6B79E5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7943CC1C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27E104A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722552A8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38FA3739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7ADBC8C0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CE0E5C7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5B31A5DA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CB15633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1A44C476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472CDE1B" w14:textId="2BA8F5A6" w:rsidR="0009385A" w:rsidRDefault="0009385A" w:rsidP="0009385A">
      <w:pPr>
        <w:pStyle w:val="Nessunaspaziatura"/>
      </w:pPr>
    </w:p>
    <w:p w14:paraId="0BE49C5A" w14:textId="77777777" w:rsidR="0009385A" w:rsidRPr="0009385A" w:rsidRDefault="0009385A" w:rsidP="0009385A">
      <w:pPr>
        <w:pStyle w:val="Nessunaspaziatura"/>
      </w:pPr>
    </w:p>
    <w:p w14:paraId="1F5196D0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826F903" wp14:editId="7A2BA886">
            <wp:extent cx="5747385" cy="3215640"/>
            <wp:effectExtent l="0" t="0" r="5715" b="381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7DB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ECA61E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51B540D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474753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2C116B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492627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ED881B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2F5278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1F9CB3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6F5FC2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5D6878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21B3F4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A5882A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09A23E8" w14:textId="5C4EE144" w:rsidR="0009385A" w:rsidRDefault="0009385A" w:rsidP="0009385A">
      <w:pPr>
        <w:pStyle w:val="Nessunaspaziatura"/>
        <w:rPr>
          <w:sz w:val="23"/>
          <w:szCs w:val="23"/>
        </w:rPr>
      </w:pPr>
    </w:p>
    <w:p w14:paraId="5924CCDC" w14:textId="73D407FC" w:rsidR="0009385A" w:rsidRDefault="0009385A" w:rsidP="0009385A">
      <w:pPr>
        <w:pStyle w:val="Nessunaspaziatura"/>
        <w:rPr>
          <w:sz w:val="23"/>
          <w:szCs w:val="23"/>
        </w:rPr>
      </w:pPr>
    </w:p>
    <w:p w14:paraId="2843364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46034D4" w14:textId="7CA0467C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13" w:name="_Toc31448693"/>
      <w:r w:rsidRPr="0009385A">
        <w:rPr>
          <w:color w:val="auto"/>
          <w:lang w:val="it-IT"/>
        </w:rPr>
        <w:lastRenderedPageBreak/>
        <w:t>1.9 RegistrationPasswordsDifferentError</w:t>
      </w:r>
      <w:bookmarkEnd w:id="1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2F5A51ED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69D76FAC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08E409D8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RegistrationPasswordsDifferentError</w:t>
            </w:r>
          </w:p>
        </w:tc>
      </w:tr>
      <w:tr w:rsidR="0009385A" w:rsidRPr="004713C4" w14:paraId="7B5B00BD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3705BC40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7213C434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23938843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6D384A9E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24A95560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DDF255D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348D5F77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0F3D0FA1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075FE20F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E94391D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31C58214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47008BC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590BB903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4BDBDE3E" w14:textId="1D8825EE" w:rsidR="0009385A" w:rsidRDefault="0009385A" w:rsidP="0009385A">
      <w:pPr>
        <w:pStyle w:val="Nessunaspaziatura"/>
      </w:pPr>
    </w:p>
    <w:p w14:paraId="4CE9C857" w14:textId="77777777" w:rsidR="0009385A" w:rsidRPr="0009385A" w:rsidRDefault="0009385A" w:rsidP="0009385A">
      <w:pPr>
        <w:pStyle w:val="Nessunaspaziatura"/>
      </w:pPr>
    </w:p>
    <w:p w14:paraId="3FB786F3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7ED24F9" wp14:editId="5FB04DE1">
            <wp:extent cx="5757545" cy="3215640"/>
            <wp:effectExtent l="0" t="0" r="0" b="381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EDD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A7161F1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AC738B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7D86A8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47A810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AB58D4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1FB1BB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9640E3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E82CED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B45ED0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4A377C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E37747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07B211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5EB23E5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770F2DAE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C58596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469D11B" w14:textId="5B7A8647" w:rsidR="0009385A" w:rsidRPr="0009385A" w:rsidRDefault="0009385A" w:rsidP="0009385A">
      <w:pPr>
        <w:pStyle w:val="Titolo2"/>
        <w:rPr>
          <w:color w:val="auto"/>
          <w:lang w:val="it-IT"/>
        </w:rPr>
      </w:pPr>
      <w:bookmarkStart w:id="14" w:name="_Toc31448694"/>
      <w:r w:rsidRPr="0009385A">
        <w:rPr>
          <w:color w:val="auto"/>
          <w:lang w:val="it-IT"/>
        </w:rPr>
        <w:lastRenderedPageBreak/>
        <w:t>1.10 RegistrationStudentSuccess</w:t>
      </w:r>
      <w:bookmarkEnd w:id="1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09385A" w:rsidRPr="004713C4" w14:paraId="7A1A17B6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6A87BDBE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7487000E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RegistrationStudentSuccess</w:t>
            </w:r>
          </w:p>
        </w:tc>
      </w:tr>
      <w:tr w:rsidR="0009385A" w:rsidRPr="004713C4" w14:paraId="03BCA972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560CA06B" w14:textId="77777777" w:rsidR="0009385A" w:rsidRPr="00DE42E7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3D731A17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09385A" w:rsidRPr="004713C4" w14:paraId="2C8E386B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77BD19A8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09385A" w:rsidRPr="00440DE7" w14:paraId="0128AA4F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7173A69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09385A" w:rsidRPr="004713C4" w14:paraId="5E505058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01A5C36" w14:textId="77777777" w:rsidR="0009385A" w:rsidRPr="00DE41D4" w:rsidRDefault="0009385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09385A" w:rsidRPr="00440DE7" w14:paraId="5ACF280E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A27254F" w14:textId="77777777" w:rsidR="0009385A" w:rsidRPr="004713C4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09385A" w:rsidRPr="00440DE7" w14:paraId="2A19F4F0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840918D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401CC0B7" w14:textId="77777777" w:rsidR="0009385A" w:rsidRDefault="0009385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1AD14A0D" w14:textId="4B9F05DB" w:rsidR="0009385A" w:rsidRDefault="0009385A" w:rsidP="0009385A">
      <w:pPr>
        <w:pStyle w:val="Nessunaspaziatura"/>
      </w:pPr>
    </w:p>
    <w:p w14:paraId="2EB079ED" w14:textId="77777777" w:rsidR="0009385A" w:rsidRPr="0009385A" w:rsidRDefault="0009385A" w:rsidP="0009385A">
      <w:pPr>
        <w:pStyle w:val="Nessunaspaziatura"/>
      </w:pPr>
    </w:p>
    <w:p w14:paraId="6A128CC5" w14:textId="77777777" w:rsidR="0009385A" w:rsidRDefault="0009385A" w:rsidP="0009385A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9A8A076" wp14:editId="25207BAD">
            <wp:extent cx="5747385" cy="3205480"/>
            <wp:effectExtent l="0" t="0" r="5715" b="0"/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4D5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435D78C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09AD567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EF98518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6573B7CB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35ECAED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69BBA52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F479590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8416A84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209FFC15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349678F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0BAB4C36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45977B19" w14:textId="43424AFF" w:rsidR="0009385A" w:rsidRDefault="0009385A" w:rsidP="0009385A">
      <w:pPr>
        <w:pStyle w:val="Nessunaspaziatura"/>
        <w:rPr>
          <w:sz w:val="23"/>
          <w:szCs w:val="23"/>
        </w:rPr>
      </w:pPr>
    </w:p>
    <w:p w14:paraId="6143E091" w14:textId="040B02E8" w:rsidR="0009385A" w:rsidRDefault="0009385A" w:rsidP="0009385A">
      <w:pPr>
        <w:pStyle w:val="Nessunaspaziatura"/>
        <w:rPr>
          <w:sz w:val="23"/>
          <w:szCs w:val="23"/>
        </w:rPr>
      </w:pPr>
    </w:p>
    <w:p w14:paraId="357B24CC" w14:textId="00C89151" w:rsidR="0009385A" w:rsidRDefault="0009385A" w:rsidP="0009385A">
      <w:pPr>
        <w:pStyle w:val="Nessunaspaziatura"/>
        <w:rPr>
          <w:sz w:val="23"/>
          <w:szCs w:val="23"/>
        </w:rPr>
      </w:pPr>
    </w:p>
    <w:p w14:paraId="297B713F" w14:textId="77777777" w:rsidR="0009385A" w:rsidRDefault="0009385A" w:rsidP="0009385A">
      <w:pPr>
        <w:pStyle w:val="Nessunaspaziatura"/>
        <w:rPr>
          <w:sz w:val="23"/>
          <w:szCs w:val="23"/>
        </w:rPr>
      </w:pPr>
    </w:p>
    <w:p w14:paraId="1D04D7C7" w14:textId="37451A91" w:rsidR="003E61C7" w:rsidRDefault="003E61C7" w:rsidP="003E61C7">
      <w:pPr>
        <w:pStyle w:val="Titolo1"/>
        <w:rPr>
          <w:color w:val="1F4E79"/>
          <w:lang w:val="it-IT"/>
        </w:rPr>
      </w:pPr>
      <w:bookmarkStart w:id="15" w:name="_Toc31447487"/>
      <w:bookmarkStart w:id="16" w:name="_Toc31448695"/>
      <w:r w:rsidRPr="003E61C7">
        <w:rPr>
          <w:color w:val="1F4E79"/>
          <w:lang w:val="it-IT"/>
        </w:rPr>
        <w:lastRenderedPageBreak/>
        <w:t xml:space="preserve">2. </w:t>
      </w:r>
      <w:bookmarkEnd w:id="15"/>
      <w:r w:rsidRPr="003E61C7">
        <w:rPr>
          <w:color w:val="1F4E79"/>
          <w:lang w:val="it-IT"/>
        </w:rPr>
        <w:t>Tutoring_Request</w:t>
      </w:r>
      <w:bookmarkEnd w:id="16"/>
    </w:p>
    <w:p w14:paraId="4B5FEF2A" w14:textId="4545BAE1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17" w:name="_Toc31448696"/>
      <w:r>
        <w:rPr>
          <w:color w:val="auto"/>
          <w:lang w:val="it-IT"/>
        </w:rPr>
        <w:t xml:space="preserve">2.1 </w:t>
      </w:r>
      <w:r w:rsidRPr="003E61C7">
        <w:rPr>
          <w:color w:val="auto"/>
          <w:lang w:val="it-IT"/>
        </w:rPr>
        <w:t>AddRequestError</w:t>
      </w:r>
      <w:bookmarkEnd w:id="1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3FB21CA1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3A66F8B2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B5FA7B9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AddRequestError</w:t>
            </w:r>
          </w:p>
        </w:tc>
      </w:tr>
      <w:tr w:rsidR="003E61C7" w:rsidRPr="004713C4" w14:paraId="4A121767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2F011DB6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58DDA50F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50EFA5D7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331893EC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4165B4B0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4BA1288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3E61C7" w:rsidRPr="004713C4" w14:paraId="03938482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5D19023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6D4CC395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D4F1105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3E61C7" w:rsidRPr="00440DE7" w14:paraId="09226471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34F81202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2BD79957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016DE240" w14:textId="1F1F205C" w:rsidR="003E61C7" w:rsidRDefault="003E61C7" w:rsidP="003E61C7">
      <w:pPr>
        <w:pStyle w:val="Nessunaspaziatura"/>
      </w:pPr>
    </w:p>
    <w:p w14:paraId="08291C01" w14:textId="77777777" w:rsidR="003E61C7" w:rsidRPr="003E61C7" w:rsidRDefault="003E61C7" w:rsidP="003E61C7">
      <w:pPr>
        <w:pStyle w:val="Nessunaspaziatura"/>
      </w:pPr>
    </w:p>
    <w:p w14:paraId="6F8D6685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F2B11EB" wp14:editId="625B64DF">
            <wp:extent cx="5756910" cy="3212465"/>
            <wp:effectExtent l="0" t="0" r="0" b="698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022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E95EDD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8D1B43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FFA44B7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118F5E1" w14:textId="2C23F6C8" w:rsidR="003E61C7" w:rsidRDefault="003E61C7" w:rsidP="003E61C7">
      <w:pPr>
        <w:rPr>
          <w:lang w:val="it-IT"/>
        </w:rPr>
      </w:pPr>
    </w:p>
    <w:p w14:paraId="7ABF14C5" w14:textId="0F8CB9AA" w:rsidR="003E61C7" w:rsidRDefault="003E61C7" w:rsidP="003E61C7">
      <w:pPr>
        <w:pStyle w:val="Nessunaspaziatura"/>
        <w:rPr>
          <w:lang w:val="it-IT"/>
        </w:rPr>
      </w:pPr>
    </w:p>
    <w:p w14:paraId="24BB580C" w14:textId="797E6B31" w:rsidR="003E61C7" w:rsidRDefault="003E61C7" w:rsidP="003E61C7">
      <w:pPr>
        <w:pStyle w:val="Nessunaspaziatura"/>
        <w:rPr>
          <w:lang w:val="it-IT"/>
        </w:rPr>
      </w:pPr>
    </w:p>
    <w:p w14:paraId="01E33B81" w14:textId="789263AB" w:rsidR="003E61C7" w:rsidRDefault="003E61C7" w:rsidP="003E61C7">
      <w:pPr>
        <w:pStyle w:val="Nessunaspaziatura"/>
        <w:rPr>
          <w:lang w:val="it-IT"/>
        </w:rPr>
      </w:pPr>
    </w:p>
    <w:p w14:paraId="2306844B" w14:textId="717EDE9B" w:rsidR="003E61C7" w:rsidRDefault="003E61C7" w:rsidP="003E61C7">
      <w:pPr>
        <w:pStyle w:val="Nessunaspaziatura"/>
        <w:rPr>
          <w:lang w:val="it-IT"/>
        </w:rPr>
      </w:pPr>
    </w:p>
    <w:p w14:paraId="2B2EDEF0" w14:textId="14C135AF" w:rsidR="003E61C7" w:rsidRDefault="003E61C7" w:rsidP="003E61C7">
      <w:pPr>
        <w:pStyle w:val="Nessunaspaziatura"/>
        <w:rPr>
          <w:lang w:val="it-IT"/>
        </w:rPr>
      </w:pPr>
    </w:p>
    <w:p w14:paraId="5335444E" w14:textId="66715613" w:rsidR="003E61C7" w:rsidRDefault="003E61C7" w:rsidP="003E61C7">
      <w:pPr>
        <w:pStyle w:val="Nessunaspaziatura"/>
        <w:rPr>
          <w:lang w:val="it-IT"/>
        </w:rPr>
      </w:pPr>
    </w:p>
    <w:p w14:paraId="24FFFEFB" w14:textId="4A7EE5D6" w:rsidR="003E61C7" w:rsidRDefault="003E61C7" w:rsidP="003E61C7">
      <w:pPr>
        <w:pStyle w:val="Nessunaspaziatura"/>
        <w:rPr>
          <w:lang w:val="it-IT"/>
        </w:rPr>
      </w:pPr>
    </w:p>
    <w:p w14:paraId="014423EE" w14:textId="60DBF1E2" w:rsidR="003E61C7" w:rsidRDefault="003E61C7" w:rsidP="003E61C7">
      <w:pPr>
        <w:pStyle w:val="Nessunaspaziatura"/>
        <w:rPr>
          <w:lang w:val="it-IT"/>
        </w:rPr>
      </w:pPr>
    </w:p>
    <w:p w14:paraId="70DB45A6" w14:textId="77777777" w:rsidR="003E61C7" w:rsidRPr="003E61C7" w:rsidRDefault="003E61C7" w:rsidP="003E61C7">
      <w:pPr>
        <w:pStyle w:val="Nessunaspaziatura"/>
        <w:rPr>
          <w:lang w:val="it-IT"/>
        </w:rPr>
      </w:pPr>
    </w:p>
    <w:p w14:paraId="7F9732DF" w14:textId="22254EF0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18" w:name="_Toc31448697"/>
      <w:r>
        <w:rPr>
          <w:color w:val="auto"/>
          <w:lang w:val="it-IT"/>
        </w:rPr>
        <w:lastRenderedPageBreak/>
        <w:t xml:space="preserve">2.2 </w:t>
      </w:r>
      <w:r w:rsidRPr="003E61C7">
        <w:rPr>
          <w:color w:val="auto"/>
          <w:lang w:val="it-IT"/>
        </w:rPr>
        <w:t>AddRequestSuccess</w:t>
      </w:r>
      <w:bookmarkEnd w:id="1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492DF37B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66878254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779FD150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AddRequestSuccess</w:t>
            </w:r>
          </w:p>
        </w:tc>
      </w:tr>
      <w:tr w:rsidR="003E61C7" w:rsidRPr="004713C4" w14:paraId="5B5B4BA7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2E2949F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96C508F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2CF6127D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58721E02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07352516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72FFE21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3E61C7" w:rsidRPr="004713C4" w14:paraId="52855E3A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CDC8274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08CC5E9D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17CB8DA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3E61C7" w:rsidRPr="00440DE7" w14:paraId="0A87A90A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2356513A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4176EDA5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4132C588" w14:textId="0C521B31" w:rsidR="003E61C7" w:rsidRDefault="003E61C7" w:rsidP="003E61C7">
      <w:pPr>
        <w:pStyle w:val="Nessunaspaziatura"/>
        <w:rPr>
          <w:lang w:val="it-IT"/>
        </w:rPr>
      </w:pPr>
    </w:p>
    <w:p w14:paraId="44E9DDA6" w14:textId="77777777" w:rsidR="003E61C7" w:rsidRDefault="003E61C7" w:rsidP="003E61C7">
      <w:pPr>
        <w:pStyle w:val="Nessunaspaziatura"/>
        <w:rPr>
          <w:lang w:val="it-IT"/>
        </w:rPr>
      </w:pPr>
    </w:p>
    <w:p w14:paraId="53D0B8D7" w14:textId="77777777" w:rsidR="003E61C7" w:rsidRDefault="003E61C7" w:rsidP="003E61C7">
      <w:pPr>
        <w:pStyle w:val="Nessunaspaziatura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9683491" wp14:editId="2DB59105">
            <wp:extent cx="5756910" cy="322008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E00F" w14:textId="77777777" w:rsidR="003E61C7" w:rsidRDefault="003E61C7" w:rsidP="003E61C7">
      <w:pPr>
        <w:pStyle w:val="Nessunaspaziatura"/>
        <w:rPr>
          <w:lang w:val="it-IT"/>
        </w:rPr>
      </w:pPr>
    </w:p>
    <w:p w14:paraId="58534BA8" w14:textId="77777777" w:rsidR="003E61C7" w:rsidRDefault="003E61C7" w:rsidP="003E61C7">
      <w:pPr>
        <w:pStyle w:val="Nessunaspaziatura"/>
        <w:rPr>
          <w:lang w:val="it-IT"/>
        </w:rPr>
      </w:pPr>
    </w:p>
    <w:p w14:paraId="0E8A4C51" w14:textId="77777777" w:rsidR="003E61C7" w:rsidRDefault="003E61C7" w:rsidP="003E61C7">
      <w:pPr>
        <w:pStyle w:val="Nessunaspaziatura"/>
        <w:rPr>
          <w:lang w:val="it-IT"/>
        </w:rPr>
      </w:pPr>
    </w:p>
    <w:p w14:paraId="6A9E828F" w14:textId="77777777" w:rsidR="003E61C7" w:rsidRDefault="003E61C7" w:rsidP="003E61C7">
      <w:pPr>
        <w:pStyle w:val="Nessunaspaziatura"/>
        <w:rPr>
          <w:lang w:val="it-IT"/>
        </w:rPr>
      </w:pPr>
    </w:p>
    <w:p w14:paraId="5E039E8F" w14:textId="77777777" w:rsidR="003E61C7" w:rsidRDefault="003E61C7" w:rsidP="003E61C7">
      <w:pPr>
        <w:pStyle w:val="Nessunaspaziatura"/>
        <w:rPr>
          <w:lang w:val="it-IT"/>
        </w:rPr>
      </w:pPr>
    </w:p>
    <w:p w14:paraId="4BE6C265" w14:textId="77777777" w:rsidR="003E61C7" w:rsidRDefault="003E61C7" w:rsidP="003E61C7">
      <w:pPr>
        <w:pStyle w:val="Nessunaspaziatura"/>
        <w:rPr>
          <w:lang w:val="it-IT"/>
        </w:rPr>
      </w:pPr>
    </w:p>
    <w:p w14:paraId="6EBC6C7D" w14:textId="77777777" w:rsidR="003E61C7" w:rsidRDefault="003E61C7" w:rsidP="003E61C7">
      <w:pPr>
        <w:pStyle w:val="Nessunaspaziatura"/>
        <w:rPr>
          <w:lang w:val="it-IT"/>
        </w:rPr>
      </w:pPr>
    </w:p>
    <w:p w14:paraId="4D9AE268" w14:textId="77777777" w:rsidR="003E61C7" w:rsidRDefault="003E61C7" w:rsidP="003E61C7">
      <w:pPr>
        <w:pStyle w:val="Nessunaspaziatura"/>
        <w:rPr>
          <w:lang w:val="it-IT"/>
        </w:rPr>
      </w:pPr>
    </w:p>
    <w:p w14:paraId="49EC984E" w14:textId="77777777" w:rsidR="003E61C7" w:rsidRDefault="003E61C7" w:rsidP="003E61C7">
      <w:pPr>
        <w:pStyle w:val="Nessunaspaziatura"/>
        <w:rPr>
          <w:lang w:val="it-IT"/>
        </w:rPr>
      </w:pPr>
    </w:p>
    <w:p w14:paraId="149BD117" w14:textId="77777777" w:rsidR="003E61C7" w:rsidRDefault="003E61C7" w:rsidP="003E61C7">
      <w:pPr>
        <w:pStyle w:val="Nessunaspaziatura"/>
        <w:rPr>
          <w:lang w:val="it-IT"/>
        </w:rPr>
      </w:pPr>
    </w:p>
    <w:p w14:paraId="38B11049" w14:textId="77777777" w:rsidR="003E61C7" w:rsidRDefault="003E61C7" w:rsidP="003E61C7">
      <w:pPr>
        <w:pStyle w:val="Nessunaspaziatura"/>
        <w:rPr>
          <w:lang w:val="it-IT"/>
        </w:rPr>
      </w:pPr>
    </w:p>
    <w:p w14:paraId="7BCA8B72" w14:textId="77777777" w:rsidR="003E61C7" w:rsidRDefault="003E61C7" w:rsidP="003E61C7">
      <w:pPr>
        <w:pStyle w:val="Nessunaspaziatura"/>
        <w:rPr>
          <w:lang w:val="it-IT"/>
        </w:rPr>
      </w:pPr>
    </w:p>
    <w:p w14:paraId="245486D5" w14:textId="77777777" w:rsidR="003E61C7" w:rsidRDefault="003E61C7" w:rsidP="003E61C7">
      <w:pPr>
        <w:pStyle w:val="Nessunaspaziatura"/>
        <w:rPr>
          <w:lang w:val="it-IT"/>
        </w:rPr>
      </w:pPr>
    </w:p>
    <w:p w14:paraId="59C55AF1" w14:textId="77777777" w:rsidR="003E61C7" w:rsidRDefault="003E61C7" w:rsidP="003E61C7">
      <w:pPr>
        <w:pStyle w:val="Nessunaspaziatura"/>
        <w:rPr>
          <w:lang w:val="it-IT"/>
        </w:rPr>
      </w:pPr>
    </w:p>
    <w:p w14:paraId="033EA6EC" w14:textId="77777777" w:rsidR="003E61C7" w:rsidRDefault="003E61C7" w:rsidP="003E61C7">
      <w:pPr>
        <w:pStyle w:val="Nessunaspaziatura"/>
        <w:rPr>
          <w:lang w:val="it-IT"/>
        </w:rPr>
      </w:pPr>
    </w:p>
    <w:p w14:paraId="15965745" w14:textId="77777777" w:rsidR="003E61C7" w:rsidRDefault="003E61C7" w:rsidP="003E61C7">
      <w:pPr>
        <w:pStyle w:val="Nessunaspaziatura"/>
        <w:rPr>
          <w:lang w:val="it-IT"/>
        </w:rPr>
      </w:pPr>
    </w:p>
    <w:p w14:paraId="439EBA00" w14:textId="77777777" w:rsidR="003E61C7" w:rsidRDefault="003E61C7" w:rsidP="003E61C7">
      <w:pPr>
        <w:pStyle w:val="Nessunaspaziatura"/>
        <w:rPr>
          <w:lang w:val="it-IT"/>
        </w:rPr>
      </w:pPr>
    </w:p>
    <w:p w14:paraId="3B526ADE" w14:textId="77777777" w:rsidR="003E61C7" w:rsidRDefault="003E61C7" w:rsidP="003E61C7">
      <w:pPr>
        <w:pStyle w:val="Nessunaspaziatura"/>
        <w:rPr>
          <w:lang w:val="it-IT"/>
        </w:rPr>
      </w:pPr>
    </w:p>
    <w:p w14:paraId="66AF82D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63A5188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656C4CB" w14:textId="4B640740" w:rsidR="003E61C7" w:rsidRDefault="003E61C7" w:rsidP="003E61C7">
      <w:pPr>
        <w:pStyle w:val="Nessunaspaziatura"/>
        <w:rPr>
          <w:sz w:val="23"/>
          <w:szCs w:val="23"/>
        </w:rPr>
      </w:pPr>
    </w:p>
    <w:p w14:paraId="3FC42E9D" w14:textId="77777777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19" w:name="_Toc31448698"/>
      <w:r w:rsidRPr="003E61C7">
        <w:rPr>
          <w:color w:val="auto"/>
          <w:lang w:val="it-IT"/>
        </w:rPr>
        <w:lastRenderedPageBreak/>
        <w:t>2.3 ModifyRequestError</w:t>
      </w:r>
      <w:bookmarkEnd w:id="1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563EC935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643D04BD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3EBC059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ModifyRequestError</w:t>
            </w:r>
          </w:p>
        </w:tc>
      </w:tr>
      <w:tr w:rsidR="003E61C7" w:rsidRPr="004713C4" w14:paraId="024B6306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41B9DCE8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125C8447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4830B664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1229EBF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06D2AD4D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0FD2033B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3E61C7" w:rsidRPr="004713C4" w14:paraId="06649133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B4F25A8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6A8F1D01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B230BF8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3E61C7" w:rsidRPr="00440DE7" w14:paraId="3FFD08D5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F58AF7E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58513F7A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31C96581" w14:textId="6D69A4E5" w:rsidR="003E61C7" w:rsidRDefault="003E61C7" w:rsidP="003E61C7">
      <w:pPr>
        <w:pStyle w:val="Nessunaspaziatura"/>
      </w:pPr>
    </w:p>
    <w:p w14:paraId="08E7C7A7" w14:textId="77777777" w:rsidR="003E61C7" w:rsidRPr="003E61C7" w:rsidRDefault="003E61C7" w:rsidP="003E61C7">
      <w:pPr>
        <w:pStyle w:val="Nessunaspaziatura"/>
      </w:pPr>
    </w:p>
    <w:p w14:paraId="1647D37E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41E2911" wp14:editId="341A3B81">
            <wp:extent cx="5757545" cy="3215640"/>
            <wp:effectExtent l="0" t="0" r="0" b="381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9432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8E1A907" w14:textId="3EE2F8DB" w:rsidR="003E61C7" w:rsidRDefault="003E61C7" w:rsidP="003E61C7">
      <w:pPr>
        <w:pStyle w:val="Nessunaspaziatura"/>
        <w:rPr>
          <w:sz w:val="23"/>
          <w:szCs w:val="23"/>
        </w:rPr>
      </w:pPr>
    </w:p>
    <w:p w14:paraId="2471C353" w14:textId="3B5F11DB" w:rsidR="003E61C7" w:rsidRDefault="003E61C7" w:rsidP="003E61C7">
      <w:pPr>
        <w:pStyle w:val="Nessunaspaziatura"/>
        <w:rPr>
          <w:sz w:val="23"/>
          <w:szCs w:val="23"/>
        </w:rPr>
      </w:pPr>
    </w:p>
    <w:p w14:paraId="493CDC12" w14:textId="3ED36C64" w:rsidR="003E61C7" w:rsidRDefault="003E61C7" w:rsidP="003E61C7">
      <w:pPr>
        <w:pStyle w:val="Nessunaspaziatura"/>
        <w:rPr>
          <w:sz w:val="23"/>
          <w:szCs w:val="23"/>
        </w:rPr>
      </w:pPr>
    </w:p>
    <w:p w14:paraId="4FF2079A" w14:textId="131A7F88" w:rsidR="003E61C7" w:rsidRDefault="003E61C7" w:rsidP="003E61C7">
      <w:pPr>
        <w:pStyle w:val="Nessunaspaziatura"/>
        <w:rPr>
          <w:sz w:val="23"/>
          <w:szCs w:val="23"/>
        </w:rPr>
      </w:pPr>
    </w:p>
    <w:p w14:paraId="7A9B3D0C" w14:textId="308201DA" w:rsidR="003E61C7" w:rsidRDefault="003E61C7" w:rsidP="003E61C7">
      <w:pPr>
        <w:pStyle w:val="Nessunaspaziatura"/>
        <w:rPr>
          <w:sz w:val="23"/>
          <w:szCs w:val="23"/>
        </w:rPr>
      </w:pPr>
    </w:p>
    <w:p w14:paraId="068DD1DB" w14:textId="09B860E1" w:rsidR="003E61C7" w:rsidRDefault="003E61C7" w:rsidP="003E61C7">
      <w:pPr>
        <w:pStyle w:val="Nessunaspaziatura"/>
        <w:rPr>
          <w:sz w:val="23"/>
          <w:szCs w:val="23"/>
        </w:rPr>
      </w:pPr>
    </w:p>
    <w:p w14:paraId="01695290" w14:textId="409101FB" w:rsidR="003E61C7" w:rsidRDefault="003E61C7" w:rsidP="003E61C7">
      <w:pPr>
        <w:pStyle w:val="Nessunaspaziatura"/>
        <w:rPr>
          <w:sz w:val="23"/>
          <w:szCs w:val="23"/>
        </w:rPr>
      </w:pPr>
    </w:p>
    <w:p w14:paraId="1605BF59" w14:textId="758A6B02" w:rsidR="003E61C7" w:rsidRDefault="003E61C7" w:rsidP="003E61C7">
      <w:pPr>
        <w:pStyle w:val="Nessunaspaziatura"/>
        <w:rPr>
          <w:sz w:val="23"/>
          <w:szCs w:val="23"/>
        </w:rPr>
      </w:pPr>
    </w:p>
    <w:p w14:paraId="5A3815F9" w14:textId="34AFE12D" w:rsidR="003E61C7" w:rsidRDefault="003E61C7" w:rsidP="003E61C7">
      <w:pPr>
        <w:pStyle w:val="Nessunaspaziatura"/>
        <w:rPr>
          <w:sz w:val="23"/>
          <w:szCs w:val="23"/>
        </w:rPr>
      </w:pPr>
    </w:p>
    <w:p w14:paraId="5A5E4E84" w14:textId="6EF70F9E" w:rsidR="003E61C7" w:rsidRDefault="003E61C7" w:rsidP="003E61C7">
      <w:pPr>
        <w:pStyle w:val="Nessunaspaziatura"/>
        <w:rPr>
          <w:sz w:val="23"/>
          <w:szCs w:val="23"/>
        </w:rPr>
      </w:pPr>
    </w:p>
    <w:p w14:paraId="171F0F4C" w14:textId="1D9A837E" w:rsidR="003E61C7" w:rsidRDefault="003E61C7" w:rsidP="003E61C7">
      <w:pPr>
        <w:pStyle w:val="Nessunaspaziatura"/>
        <w:rPr>
          <w:sz w:val="23"/>
          <w:szCs w:val="23"/>
        </w:rPr>
      </w:pPr>
    </w:p>
    <w:p w14:paraId="4BB34B0B" w14:textId="3852CFC5" w:rsidR="003E61C7" w:rsidRDefault="003E61C7" w:rsidP="003E61C7">
      <w:pPr>
        <w:pStyle w:val="Nessunaspaziatura"/>
        <w:rPr>
          <w:sz w:val="23"/>
          <w:szCs w:val="23"/>
        </w:rPr>
      </w:pPr>
    </w:p>
    <w:p w14:paraId="5BF98C2F" w14:textId="0F83DC31" w:rsidR="003E61C7" w:rsidRDefault="003E61C7" w:rsidP="003E61C7">
      <w:pPr>
        <w:pStyle w:val="Nessunaspaziatura"/>
        <w:rPr>
          <w:sz w:val="23"/>
          <w:szCs w:val="23"/>
        </w:rPr>
      </w:pPr>
    </w:p>
    <w:p w14:paraId="50A2F39B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776F5A5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ECA8757" w14:textId="1C0B5ACE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0" w:name="_Toc31448699"/>
      <w:r>
        <w:rPr>
          <w:color w:val="auto"/>
          <w:lang w:val="it-IT"/>
        </w:rPr>
        <w:lastRenderedPageBreak/>
        <w:t xml:space="preserve">2.4 </w:t>
      </w:r>
      <w:r w:rsidRPr="003E61C7">
        <w:rPr>
          <w:color w:val="auto"/>
          <w:lang w:val="it-IT"/>
        </w:rPr>
        <w:t>ModifyRequestSuccess</w:t>
      </w:r>
      <w:bookmarkEnd w:id="2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5066A199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5AB6E97F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628A59F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ModifyRequestSuccess</w:t>
            </w:r>
          </w:p>
        </w:tc>
      </w:tr>
      <w:tr w:rsidR="003E61C7" w:rsidRPr="004713C4" w14:paraId="08F12CB9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C524673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B65516A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5F7C55D5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74D6730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4EBFBAF6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FF5AB77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3E61C7" w:rsidRPr="004713C4" w14:paraId="06DB28E4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C745B31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77DE424C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0BC6E40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3E61C7" w:rsidRPr="00440DE7" w14:paraId="26A9435D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24A24E87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1AB60B2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DBC959B" w14:textId="77777777" w:rsidR="003E61C7" w:rsidRDefault="003E61C7" w:rsidP="003E61C7">
      <w:pPr>
        <w:pStyle w:val="Nessunaspaziatura"/>
        <w:rPr>
          <w:lang w:val="it-IT"/>
        </w:rPr>
      </w:pPr>
    </w:p>
    <w:p w14:paraId="46C44F73" w14:textId="77777777" w:rsidR="003E61C7" w:rsidRDefault="003E61C7" w:rsidP="003E61C7">
      <w:pPr>
        <w:pStyle w:val="Nessunaspaziatura"/>
        <w:rPr>
          <w:lang w:val="it-IT"/>
        </w:rPr>
      </w:pPr>
    </w:p>
    <w:p w14:paraId="7428B73B" w14:textId="77777777" w:rsidR="003E61C7" w:rsidRDefault="003E61C7" w:rsidP="003E61C7">
      <w:pPr>
        <w:pStyle w:val="Nessunaspaziatura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128C7081" wp14:editId="30C4AF93">
            <wp:extent cx="5757545" cy="3215640"/>
            <wp:effectExtent l="0" t="0" r="0" b="381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4513" w14:textId="77777777" w:rsidR="003E61C7" w:rsidRDefault="003E61C7" w:rsidP="003E61C7">
      <w:pPr>
        <w:pStyle w:val="Nessunaspaziatura"/>
        <w:rPr>
          <w:lang w:val="it-IT"/>
        </w:rPr>
      </w:pPr>
    </w:p>
    <w:p w14:paraId="7A08C071" w14:textId="77777777" w:rsidR="003E61C7" w:rsidRDefault="003E61C7" w:rsidP="003E61C7">
      <w:pPr>
        <w:pStyle w:val="Nessunaspaziatura"/>
        <w:rPr>
          <w:lang w:val="it-IT"/>
        </w:rPr>
      </w:pPr>
    </w:p>
    <w:p w14:paraId="3CCBA763" w14:textId="77777777" w:rsidR="003E61C7" w:rsidRDefault="003E61C7" w:rsidP="003E61C7">
      <w:pPr>
        <w:pStyle w:val="Nessunaspaziatura"/>
        <w:rPr>
          <w:lang w:val="it-IT"/>
        </w:rPr>
      </w:pPr>
    </w:p>
    <w:p w14:paraId="6BE15003" w14:textId="77777777" w:rsidR="003E61C7" w:rsidRDefault="003E61C7" w:rsidP="003E61C7">
      <w:pPr>
        <w:pStyle w:val="Nessunaspaziatura"/>
        <w:rPr>
          <w:lang w:val="it-IT"/>
        </w:rPr>
      </w:pPr>
    </w:p>
    <w:p w14:paraId="3DC77522" w14:textId="77777777" w:rsidR="003E61C7" w:rsidRDefault="003E61C7" w:rsidP="003E61C7">
      <w:pPr>
        <w:pStyle w:val="Nessunaspaziatura"/>
        <w:rPr>
          <w:lang w:val="it-IT"/>
        </w:rPr>
      </w:pPr>
    </w:p>
    <w:p w14:paraId="27E55E83" w14:textId="77777777" w:rsidR="003E61C7" w:rsidRDefault="003E61C7" w:rsidP="003E61C7">
      <w:pPr>
        <w:pStyle w:val="Nessunaspaziatura"/>
        <w:rPr>
          <w:lang w:val="it-IT"/>
        </w:rPr>
      </w:pPr>
    </w:p>
    <w:p w14:paraId="2567942B" w14:textId="77777777" w:rsidR="003E61C7" w:rsidRDefault="003E61C7" w:rsidP="003E61C7">
      <w:pPr>
        <w:pStyle w:val="Nessunaspaziatura"/>
        <w:rPr>
          <w:lang w:val="it-IT"/>
        </w:rPr>
      </w:pPr>
    </w:p>
    <w:p w14:paraId="11AC0187" w14:textId="77777777" w:rsidR="003E61C7" w:rsidRDefault="003E61C7" w:rsidP="003E61C7">
      <w:pPr>
        <w:pStyle w:val="Nessunaspaziatura"/>
        <w:rPr>
          <w:lang w:val="it-IT"/>
        </w:rPr>
      </w:pPr>
    </w:p>
    <w:p w14:paraId="0EC34B99" w14:textId="77777777" w:rsidR="003E61C7" w:rsidRDefault="003E61C7" w:rsidP="003E61C7">
      <w:pPr>
        <w:pStyle w:val="Nessunaspaziatura"/>
        <w:rPr>
          <w:lang w:val="it-IT"/>
        </w:rPr>
      </w:pPr>
    </w:p>
    <w:p w14:paraId="7537DEDB" w14:textId="77777777" w:rsidR="003E61C7" w:rsidRDefault="003E61C7" w:rsidP="003E61C7">
      <w:pPr>
        <w:pStyle w:val="Nessunaspaziatura"/>
        <w:rPr>
          <w:lang w:val="it-IT"/>
        </w:rPr>
      </w:pPr>
    </w:p>
    <w:p w14:paraId="7B6D7330" w14:textId="77777777" w:rsidR="003E61C7" w:rsidRPr="00ED5885" w:rsidRDefault="003E61C7" w:rsidP="003E61C7">
      <w:pPr>
        <w:pStyle w:val="Nessunaspaziatura"/>
        <w:rPr>
          <w:lang w:val="it-IT"/>
        </w:rPr>
      </w:pPr>
    </w:p>
    <w:p w14:paraId="30E8ED8D" w14:textId="166856CE" w:rsidR="003E61C7" w:rsidRDefault="003E61C7" w:rsidP="003E61C7">
      <w:pPr>
        <w:pStyle w:val="Nessunaspaziatura"/>
        <w:rPr>
          <w:sz w:val="23"/>
          <w:szCs w:val="23"/>
        </w:rPr>
      </w:pPr>
    </w:p>
    <w:p w14:paraId="3BD6D9FA" w14:textId="3C752E0D" w:rsidR="003E61C7" w:rsidRDefault="003E61C7" w:rsidP="003E61C7">
      <w:pPr>
        <w:pStyle w:val="Nessunaspaziatura"/>
        <w:rPr>
          <w:sz w:val="23"/>
          <w:szCs w:val="23"/>
        </w:rPr>
      </w:pPr>
    </w:p>
    <w:p w14:paraId="76748794" w14:textId="662025F1" w:rsidR="003E61C7" w:rsidRDefault="003E61C7" w:rsidP="003E61C7">
      <w:pPr>
        <w:pStyle w:val="Nessunaspaziatura"/>
        <w:rPr>
          <w:sz w:val="23"/>
          <w:szCs w:val="23"/>
        </w:rPr>
      </w:pPr>
    </w:p>
    <w:p w14:paraId="7A5C7DD1" w14:textId="5536FF8B" w:rsidR="003E61C7" w:rsidRDefault="003E61C7" w:rsidP="003E61C7">
      <w:pPr>
        <w:pStyle w:val="Nessunaspaziatura"/>
        <w:rPr>
          <w:sz w:val="23"/>
          <w:szCs w:val="23"/>
        </w:rPr>
      </w:pPr>
    </w:p>
    <w:p w14:paraId="39F65FDF" w14:textId="793EC99D" w:rsidR="003E61C7" w:rsidRDefault="003E61C7" w:rsidP="003E61C7">
      <w:pPr>
        <w:pStyle w:val="Nessunaspaziatura"/>
        <w:rPr>
          <w:sz w:val="23"/>
          <w:szCs w:val="23"/>
        </w:rPr>
      </w:pPr>
    </w:p>
    <w:p w14:paraId="78C9857E" w14:textId="5F68B84D" w:rsidR="003E61C7" w:rsidRDefault="003E61C7" w:rsidP="003E61C7">
      <w:pPr>
        <w:pStyle w:val="Nessunaspaziatura"/>
        <w:rPr>
          <w:sz w:val="23"/>
          <w:szCs w:val="23"/>
        </w:rPr>
      </w:pPr>
    </w:p>
    <w:p w14:paraId="4F735A62" w14:textId="3837B964" w:rsidR="003E61C7" w:rsidRDefault="003E61C7" w:rsidP="003E61C7">
      <w:pPr>
        <w:pStyle w:val="Nessunaspaziatura"/>
        <w:rPr>
          <w:sz w:val="23"/>
          <w:szCs w:val="23"/>
        </w:rPr>
      </w:pPr>
    </w:p>
    <w:p w14:paraId="4CD0120F" w14:textId="46D4DE18" w:rsidR="003E61C7" w:rsidRDefault="003E61C7" w:rsidP="003E61C7">
      <w:pPr>
        <w:pStyle w:val="Nessunaspaziatura"/>
        <w:rPr>
          <w:sz w:val="23"/>
          <w:szCs w:val="23"/>
        </w:rPr>
      </w:pPr>
    </w:p>
    <w:p w14:paraId="6F591FC0" w14:textId="4C9B4199" w:rsidR="003E61C7" w:rsidRDefault="003E61C7" w:rsidP="003E61C7">
      <w:pPr>
        <w:pStyle w:val="Nessunaspaziatura"/>
        <w:rPr>
          <w:sz w:val="23"/>
          <w:szCs w:val="23"/>
        </w:rPr>
      </w:pPr>
    </w:p>
    <w:p w14:paraId="39207139" w14:textId="225A066F" w:rsidR="003E61C7" w:rsidRDefault="003E61C7" w:rsidP="003E61C7">
      <w:pPr>
        <w:pStyle w:val="Titolo1"/>
        <w:rPr>
          <w:color w:val="1F4E79"/>
          <w:lang w:val="it-IT"/>
        </w:rPr>
      </w:pPr>
      <w:bookmarkStart w:id="21" w:name="_Toc31448700"/>
      <w:r>
        <w:rPr>
          <w:color w:val="1F4E79"/>
          <w:lang w:val="it-IT"/>
        </w:rPr>
        <w:lastRenderedPageBreak/>
        <w:t>3</w:t>
      </w:r>
      <w:r w:rsidRPr="003E61C7">
        <w:rPr>
          <w:color w:val="1F4E79"/>
          <w:lang w:val="it-IT"/>
        </w:rPr>
        <w:t xml:space="preserve">. </w:t>
      </w:r>
      <w:r>
        <w:rPr>
          <w:color w:val="1F4E79"/>
          <w:lang w:val="it-IT"/>
        </w:rPr>
        <w:t>Request_Management</w:t>
      </w:r>
      <w:bookmarkEnd w:id="21"/>
    </w:p>
    <w:p w14:paraId="3B8D9E9D" w14:textId="162B7571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2" w:name="_Toc31448701"/>
      <w:r>
        <w:rPr>
          <w:color w:val="auto"/>
          <w:lang w:val="it-IT"/>
        </w:rPr>
        <w:t xml:space="preserve">3.1 </w:t>
      </w:r>
      <w:r w:rsidRPr="003E61C7">
        <w:rPr>
          <w:color w:val="auto"/>
          <w:lang w:val="it-IT"/>
        </w:rPr>
        <w:t>AddAppointmentError</w:t>
      </w:r>
      <w:bookmarkEnd w:id="2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3EB36D79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430AD2B7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1427C9E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AddAppointmentError</w:t>
            </w:r>
          </w:p>
        </w:tc>
      </w:tr>
      <w:tr w:rsidR="003E61C7" w:rsidRPr="004713C4" w14:paraId="13BFDD9A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47B9E04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1569B7E1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50DE57A1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2A50C86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05BEA32B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CD4AB5A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3E61C7" w:rsidRPr="004713C4" w14:paraId="28DDE1DB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D866BAE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04627A02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32E5AE9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3E61C7" w:rsidRPr="00440DE7" w14:paraId="6BE1258D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0EF5EA4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A0E9119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376A7847" w14:textId="77777777" w:rsidR="003E61C7" w:rsidRDefault="003E61C7" w:rsidP="003E61C7">
      <w:pPr>
        <w:pStyle w:val="Nessunaspaziatura"/>
      </w:pPr>
    </w:p>
    <w:p w14:paraId="0A94FE8F" w14:textId="77777777" w:rsidR="003E61C7" w:rsidRPr="003E61C7" w:rsidRDefault="003E61C7" w:rsidP="003E61C7">
      <w:pPr>
        <w:pStyle w:val="Nessunaspaziatura"/>
      </w:pPr>
    </w:p>
    <w:p w14:paraId="10F6615C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8B2B94F" wp14:editId="7B7C084D">
            <wp:extent cx="5741035" cy="3196590"/>
            <wp:effectExtent l="0" t="0" r="0" b="381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BCBE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2B597CE" w14:textId="1C452F25" w:rsidR="003E61C7" w:rsidRDefault="003E61C7" w:rsidP="003E61C7">
      <w:pPr>
        <w:rPr>
          <w:lang w:val="it-IT"/>
        </w:rPr>
      </w:pPr>
    </w:p>
    <w:p w14:paraId="252E4FAC" w14:textId="7CB339EB" w:rsidR="003E61C7" w:rsidRDefault="003E61C7" w:rsidP="003E61C7">
      <w:pPr>
        <w:pStyle w:val="Nessunaspaziatura"/>
        <w:rPr>
          <w:lang w:val="it-IT"/>
        </w:rPr>
      </w:pPr>
    </w:p>
    <w:p w14:paraId="02C1F4AB" w14:textId="186B0944" w:rsidR="003E61C7" w:rsidRDefault="003E61C7" w:rsidP="003E61C7">
      <w:pPr>
        <w:pStyle w:val="Nessunaspaziatura"/>
        <w:rPr>
          <w:lang w:val="it-IT"/>
        </w:rPr>
      </w:pPr>
    </w:p>
    <w:p w14:paraId="5D4F3C0F" w14:textId="58EDEC98" w:rsidR="003E61C7" w:rsidRDefault="003E61C7" w:rsidP="003E61C7">
      <w:pPr>
        <w:pStyle w:val="Nessunaspaziatura"/>
        <w:rPr>
          <w:lang w:val="it-IT"/>
        </w:rPr>
      </w:pPr>
    </w:p>
    <w:p w14:paraId="3A9A703D" w14:textId="4791F8CD" w:rsidR="003E61C7" w:rsidRDefault="003E61C7" w:rsidP="003E61C7">
      <w:pPr>
        <w:pStyle w:val="Nessunaspaziatura"/>
        <w:rPr>
          <w:lang w:val="it-IT"/>
        </w:rPr>
      </w:pPr>
    </w:p>
    <w:p w14:paraId="4602AF68" w14:textId="497E5D07" w:rsidR="003E61C7" w:rsidRDefault="003E61C7" w:rsidP="003E61C7">
      <w:pPr>
        <w:pStyle w:val="Nessunaspaziatura"/>
        <w:rPr>
          <w:lang w:val="it-IT"/>
        </w:rPr>
      </w:pPr>
    </w:p>
    <w:p w14:paraId="0FC39EFA" w14:textId="59819C1B" w:rsidR="003E61C7" w:rsidRDefault="003E61C7" w:rsidP="003E61C7">
      <w:pPr>
        <w:pStyle w:val="Nessunaspaziatura"/>
        <w:rPr>
          <w:lang w:val="it-IT"/>
        </w:rPr>
      </w:pPr>
    </w:p>
    <w:p w14:paraId="5C4EADE5" w14:textId="34B3E049" w:rsidR="003E61C7" w:rsidRDefault="003E61C7" w:rsidP="003E61C7">
      <w:pPr>
        <w:pStyle w:val="Nessunaspaziatura"/>
        <w:rPr>
          <w:lang w:val="it-IT"/>
        </w:rPr>
      </w:pPr>
    </w:p>
    <w:p w14:paraId="73B02B54" w14:textId="1E6CE1E8" w:rsidR="003E61C7" w:rsidRDefault="003E61C7" w:rsidP="003E61C7">
      <w:pPr>
        <w:pStyle w:val="Nessunaspaziatura"/>
        <w:rPr>
          <w:lang w:val="it-IT"/>
        </w:rPr>
      </w:pPr>
    </w:p>
    <w:p w14:paraId="5223417E" w14:textId="36A815DC" w:rsidR="003E61C7" w:rsidRDefault="003E61C7" w:rsidP="003E61C7">
      <w:pPr>
        <w:pStyle w:val="Nessunaspaziatura"/>
        <w:rPr>
          <w:lang w:val="it-IT"/>
        </w:rPr>
      </w:pPr>
    </w:p>
    <w:p w14:paraId="695B73CF" w14:textId="3F843453" w:rsidR="003E61C7" w:rsidRDefault="003E61C7" w:rsidP="003E61C7">
      <w:pPr>
        <w:pStyle w:val="Nessunaspaziatura"/>
        <w:rPr>
          <w:lang w:val="it-IT"/>
        </w:rPr>
      </w:pPr>
    </w:p>
    <w:p w14:paraId="4DD81BEF" w14:textId="74D710B1" w:rsidR="003E61C7" w:rsidRDefault="003E61C7" w:rsidP="003E61C7">
      <w:pPr>
        <w:pStyle w:val="Nessunaspaziatura"/>
        <w:rPr>
          <w:lang w:val="it-IT"/>
        </w:rPr>
      </w:pPr>
    </w:p>
    <w:p w14:paraId="79A84D22" w14:textId="52AB3E6D" w:rsidR="003E61C7" w:rsidRDefault="003E61C7" w:rsidP="003E61C7">
      <w:pPr>
        <w:pStyle w:val="Nessunaspaziatura"/>
        <w:rPr>
          <w:lang w:val="it-IT"/>
        </w:rPr>
      </w:pPr>
    </w:p>
    <w:p w14:paraId="0E86B630" w14:textId="77777777" w:rsidR="003E61C7" w:rsidRPr="003E61C7" w:rsidRDefault="003E61C7" w:rsidP="003E61C7">
      <w:pPr>
        <w:pStyle w:val="Nessunaspaziatura"/>
        <w:rPr>
          <w:lang w:val="it-IT"/>
        </w:rPr>
      </w:pPr>
    </w:p>
    <w:p w14:paraId="51234804" w14:textId="5796E8D3" w:rsidR="003E61C7" w:rsidRPr="003E61C7" w:rsidRDefault="003E61C7" w:rsidP="003E61C7">
      <w:pPr>
        <w:pStyle w:val="Titolo2"/>
        <w:rPr>
          <w:color w:val="auto"/>
          <w:sz w:val="23"/>
          <w:szCs w:val="23"/>
        </w:rPr>
      </w:pPr>
      <w:bookmarkStart w:id="23" w:name="_Toc31448702"/>
      <w:r>
        <w:rPr>
          <w:color w:val="auto"/>
          <w:lang w:val="it-IT"/>
        </w:rPr>
        <w:lastRenderedPageBreak/>
        <w:t xml:space="preserve">3.2 </w:t>
      </w:r>
      <w:r w:rsidRPr="003E61C7">
        <w:rPr>
          <w:color w:val="auto"/>
          <w:lang w:val="it-IT"/>
        </w:rPr>
        <w:t>AddAppointmentSuccess</w:t>
      </w:r>
      <w:bookmarkEnd w:id="23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44351643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518E9DB0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674459C7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AddAppointmentSuccess</w:t>
            </w:r>
          </w:p>
        </w:tc>
      </w:tr>
      <w:tr w:rsidR="003E61C7" w:rsidRPr="004713C4" w14:paraId="3D2F2A72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43A3E28E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01372FBE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1704B890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557C2783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67FC88C8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B293C56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3E61C7" w:rsidRPr="004713C4" w14:paraId="62E207CC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E183CD1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2B444E5E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4521034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3E61C7" w:rsidRPr="00440DE7" w14:paraId="0B363384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767F3DD1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A737AAF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074D5FA2" w14:textId="7580336F" w:rsidR="003E61C7" w:rsidRDefault="003E61C7" w:rsidP="003E61C7">
      <w:pPr>
        <w:pStyle w:val="Nessunaspaziatura"/>
      </w:pPr>
    </w:p>
    <w:p w14:paraId="52420F27" w14:textId="77777777" w:rsidR="003E61C7" w:rsidRPr="003E61C7" w:rsidRDefault="003E61C7" w:rsidP="003E61C7">
      <w:pPr>
        <w:pStyle w:val="Nessunaspaziatura"/>
      </w:pPr>
    </w:p>
    <w:p w14:paraId="3E5A747C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516D6A5" wp14:editId="4835469E">
            <wp:extent cx="5748655" cy="3212465"/>
            <wp:effectExtent l="0" t="0" r="4445" b="698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A07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A9F28BA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6EA565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6FE26BD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F20D4E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993D319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716164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560DA5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FA3FDF6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152AA7A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B62B135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4352282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579BBE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A297AE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445C094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9DC556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D757FFB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60FC811" w14:textId="3D9F8F5D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4" w:name="_Toc31448703"/>
      <w:r>
        <w:rPr>
          <w:color w:val="auto"/>
          <w:lang w:val="it-IT"/>
        </w:rPr>
        <w:lastRenderedPageBreak/>
        <w:t xml:space="preserve">3.3 </w:t>
      </w:r>
      <w:r w:rsidRPr="003E61C7">
        <w:rPr>
          <w:color w:val="auto"/>
          <w:lang w:val="it-IT"/>
        </w:rPr>
        <w:t>ManageRequestError</w:t>
      </w:r>
      <w:bookmarkEnd w:id="2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25AB4380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567B3607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4FD47C24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ManageRequestError</w:t>
            </w:r>
          </w:p>
        </w:tc>
      </w:tr>
      <w:tr w:rsidR="003E61C7" w:rsidRPr="004713C4" w14:paraId="623B461D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364957D9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36BBEB36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1F2304D4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6FDBC07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5E8BF84B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1D7CF9E8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3E61C7" w:rsidRPr="004713C4" w14:paraId="24965E5C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3AC14C3C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42D435E8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7AEAA9E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3E61C7" w:rsidRPr="00440DE7" w14:paraId="63E87D7A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224DC32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3B205EFA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6922974C" w14:textId="77777777" w:rsidR="003E61C7" w:rsidRDefault="003E61C7" w:rsidP="003E61C7">
      <w:pPr>
        <w:pStyle w:val="Nessunaspaziatura"/>
      </w:pPr>
    </w:p>
    <w:p w14:paraId="6F13209D" w14:textId="77777777" w:rsidR="003E61C7" w:rsidRPr="003E61C7" w:rsidRDefault="003E61C7" w:rsidP="003E61C7">
      <w:pPr>
        <w:pStyle w:val="Nessunaspaziatura"/>
      </w:pPr>
    </w:p>
    <w:p w14:paraId="4BD7175A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E63A6B2" wp14:editId="5FFED879">
            <wp:extent cx="5756910" cy="3212465"/>
            <wp:effectExtent l="0" t="0" r="0" b="698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BC5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EF093D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8796739" w14:textId="2D4BC4DE" w:rsidR="003E61C7" w:rsidRDefault="003E61C7" w:rsidP="003E61C7">
      <w:pPr>
        <w:pStyle w:val="Nessunaspaziatura"/>
        <w:rPr>
          <w:sz w:val="23"/>
          <w:szCs w:val="23"/>
        </w:rPr>
      </w:pPr>
    </w:p>
    <w:p w14:paraId="4ECC4992" w14:textId="0E2F467A" w:rsidR="003E61C7" w:rsidRDefault="003E61C7" w:rsidP="003E61C7">
      <w:pPr>
        <w:pStyle w:val="Nessunaspaziatura"/>
        <w:rPr>
          <w:sz w:val="23"/>
          <w:szCs w:val="23"/>
        </w:rPr>
      </w:pPr>
    </w:p>
    <w:p w14:paraId="46AF6108" w14:textId="038504DD" w:rsidR="003E61C7" w:rsidRDefault="003E61C7" w:rsidP="003E61C7">
      <w:pPr>
        <w:pStyle w:val="Nessunaspaziatura"/>
        <w:rPr>
          <w:sz w:val="23"/>
          <w:szCs w:val="23"/>
        </w:rPr>
      </w:pPr>
    </w:p>
    <w:p w14:paraId="21185413" w14:textId="0BCFC724" w:rsidR="003E61C7" w:rsidRDefault="003E61C7" w:rsidP="003E61C7">
      <w:pPr>
        <w:pStyle w:val="Nessunaspaziatura"/>
        <w:rPr>
          <w:sz w:val="23"/>
          <w:szCs w:val="23"/>
        </w:rPr>
      </w:pPr>
    </w:p>
    <w:p w14:paraId="3D176760" w14:textId="2BA717B7" w:rsidR="003E61C7" w:rsidRDefault="003E61C7" w:rsidP="003E61C7">
      <w:pPr>
        <w:pStyle w:val="Nessunaspaziatura"/>
        <w:rPr>
          <w:sz w:val="23"/>
          <w:szCs w:val="23"/>
        </w:rPr>
      </w:pPr>
    </w:p>
    <w:p w14:paraId="44459F72" w14:textId="0DB39D23" w:rsidR="003E61C7" w:rsidRDefault="003E61C7" w:rsidP="003E61C7">
      <w:pPr>
        <w:pStyle w:val="Nessunaspaziatura"/>
        <w:rPr>
          <w:sz w:val="23"/>
          <w:szCs w:val="23"/>
        </w:rPr>
      </w:pPr>
    </w:p>
    <w:p w14:paraId="3E9FF86B" w14:textId="66E6D40E" w:rsidR="003E61C7" w:rsidRDefault="003E61C7" w:rsidP="003E61C7">
      <w:pPr>
        <w:pStyle w:val="Nessunaspaziatura"/>
        <w:rPr>
          <w:sz w:val="23"/>
          <w:szCs w:val="23"/>
        </w:rPr>
      </w:pPr>
    </w:p>
    <w:p w14:paraId="4061F80D" w14:textId="73CFE945" w:rsidR="003E61C7" w:rsidRDefault="003E61C7" w:rsidP="003E61C7">
      <w:pPr>
        <w:pStyle w:val="Nessunaspaziatura"/>
        <w:rPr>
          <w:sz w:val="23"/>
          <w:szCs w:val="23"/>
        </w:rPr>
      </w:pPr>
    </w:p>
    <w:p w14:paraId="0A34DFBA" w14:textId="0B24877B" w:rsidR="003E61C7" w:rsidRDefault="003E61C7" w:rsidP="003E61C7">
      <w:pPr>
        <w:pStyle w:val="Nessunaspaziatura"/>
        <w:rPr>
          <w:sz w:val="23"/>
          <w:szCs w:val="23"/>
        </w:rPr>
      </w:pPr>
    </w:p>
    <w:p w14:paraId="136E1EDA" w14:textId="79774EAC" w:rsidR="003E61C7" w:rsidRDefault="003E61C7" w:rsidP="003E61C7">
      <w:pPr>
        <w:pStyle w:val="Nessunaspaziatura"/>
        <w:rPr>
          <w:sz w:val="23"/>
          <w:szCs w:val="23"/>
        </w:rPr>
      </w:pPr>
    </w:p>
    <w:p w14:paraId="711213B1" w14:textId="7984FC77" w:rsidR="003E61C7" w:rsidRDefault="003E61C7" w:rsidP="003E61C7">
      <w:pPr>
        <w:pStyle w:val="Nessunaspaziatura"/>
        <w:rPr>
          <w:sz w:val="23"/>
          <w:szCs w:val="23"/>
        </w:rPr>
      </w:pPr>
    </w:p>
    <w:p w14:paraId="7DD65032" w14:textId="41B215E5" w:rsidR="003E61C7" w:rsidRDefault="003E61C7" w:rsidP="003E61C7">
      <w:pPr>
        <w:pStyle w:val="Nessunaspaziatura"/>
        <w:rPr>
          <w:sz w:val="23"/>
          <w:szCs w:val="23"/>
        </w:rPr>
      </w:pPr>
    </w:p>
    <w:p w14:paraId="67FEBE8B" w14:textId="267D1343" w:rsidR="003E61C7" w:rsidRDefault="003E61C7" w:rsidP="003E61C7">
      <w:pPr>
        <w:pStyle w:val="Nessunaspaziatura"/>
        <w:rPr>
          <w:sz w:val="23"/>
          <w:szCs w:val="23"/>
        </w:rPr>
      </w:pPr>
    </w:p>
    <w:p w14:paraId="2758AAD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F05F17D" w14:textId="16E641D9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5" w:name="_Toc31448704"/>
      <w:r>
        <w:rPr>
          <w:color w:val="auto"/>
          <w:lang w:val="it-IT"/>
        </w:rPr>
        <w:lastRenderedPageBreak/>
        <w:t xml:space="preserve">3.4 </w:t>
      </w:r>
      <w:r w:rsidRPr="003E61C7">
        <w:rPr>
          <w:color w:val="auto"/>
          <w:lang w:val="it-IT"/>
        </w:rPr>
        <w:t>ManageRequestSuccess</w:t>
      </w:r>
      <w:bookmarkEnd w:id="25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6A4BD4EE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220E4A30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1940E988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ManageRequestSuccess</w:t>
            </w:r>
          </w:p>
        </w:tc>
      </w:tr>
      <w:tr w:rsidR="003E61C7" w:rsidRPr="004713C4" w14:paraId="06C3865E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7A349615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E6EABD9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1056303E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6067228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79DFB2EC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585677B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3E61C7" w:rsidRPr="004713C4" w14:paraId="4AC9201C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5DFEE64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0C76E1EE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0E1AB57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3E61C7" w:rsidRPr="00440DE7" w14:paraId="52FF5FD3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47C61937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15C21DD6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3E16621" w14:textId="4165FF27" w:rsidR="003E61C7" w:rsidRDefault="003E61C7" w:rsidP="003E61C7">
      <w:pPr>
        <w:pStyle w:val="Nessunaspaziatura"/>
      </w:pPr>
    </w:p>
    <w:p w14:paraId="00FA5336" w14:textId="77777777" w:rsidR="003E61C7" w:rsidRPr="003E61C7" w:rsidRDefault="003E61C7" w:rsidP="003E61C7">
      <w:pPr>
        <w:pStyle w:val="Nessunaspaziatura"/>
      </w:pPr>
    </w:p>
    <w:p w14:paraId="0917E9DE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389664B" wp14:editId="09263101">
            <wp:extent cx="5756910" cy="3220085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9002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D689CED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1592835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46859B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245860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032E918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C252CEA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938D5C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46D81FD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820B32F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986D7B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50D249A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441DB1F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D80106C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502E91C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BB5A3E6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359404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202BF67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E75985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0F9F593" w14:textId="3546B84B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6" w:name="_Toc31448705"/>
      <w:r>
        <w:rPr>
          <w:color w:val="auto"/>
          <w:lang w:val="it-IT"/>
        </w:rPr>
        <w:lastRenderedPageBreak/>
        <w:t xml:space="preserve">3.5 </w:t>
      </w:r>
      <w:r w:rsidRPr="003E61C7">
        <w:rPr>
          <w:color w:val="auto"/>
          <w:lang w:val="it-IT"/>
        </w:rPr>
        <w:t>ModifyAppointmentError</w:t>
      </w:r>
      <w:bookmarkEnd w:id="26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7B944951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104EBE6E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7EC3404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ModifyAppointmentError</w:t>
            </w:r>
          </w:p>
        </w:tc>
      </w:tr>
      <w:tr w:rsidR="003E61C7" w:rsidRPr="004713C4" w14:paraId="2B270EF1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2CD9214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369C13D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64A19FC6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474EC80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407B158A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77B4E64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3E61C7" w:rsidRPr="004713C4" w14:paraId="1A2A0EA8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4CF62659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24CA995E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5A811334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3E61C7" w:rsidRPr="00440DE7" w14:paraId="12AE1329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0B6A7F12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0F9999CD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568DB540" w14:textId="7518E21F" w:rsidR="003E61C7" w:rsidRDefault="003E61C7" w:rsidP="003E61C7">
      <w:pPr>
        <w:pStyle w:val="Nessunaspaziatura"/>
      </w:pPr>
    </w:p>
    <w:p w14:paraId="56A7A709" w14:textId="77777777" w:rsidR="003E61C7" w:rsidRPr="003E61C7" w:rsidRDefault="003E61C7" w:rsidP="003E61C7">
      <w:pPr>
        <w:pStyle w:val="Nessunaspaziatura"/>
      </w:pPr>
    </w:p>
    <w:p w14:paraId="156F3671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B2B563D" wp14:editId="48986E20">
            <wp:extent cx="5756910" cy="3212465"/>
            <wp:effectExtent l="0" t="0" r="0" b="698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3D87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3AD51E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1A48E74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5B91146C" w14:textId="78BFF422" w:rsidR="003E61C7" w:rsidRDefault="003E61C7" w:rsidP="003E61C7">
      <w:pPr>
        <w:pStyle w:val="Nessunaspaziatura"/>
        <w:rPr>
          <w:sz w:val="23"/>
          <w:szCs w:val="23"/>
        </w:rPr>
      </w:pPr>
    </w:p>
    <w:p w14:paraId="7705C3D2" w14:textId="333638B7" w:rsidR="003E61C7" w:rsidRDefault="003E61C7" w:rsidP="003E61C7">
      <w:pPr>
        <w:pStyle w:val="Nessunaspaziatura"/>
        <w:rPr>
          <w:sz w:val="23"/>
          <w:szCs w:val="23"/>
        </w:rPr>
      </w:pPr>
    </w:p>
    <w:p w14:paraId="422A8DD6" w14:textId="75901DE9" w:rsidR="003E61C7" w:rsidRDefault="003E61C7" w:rsidP="003E61C7">
      <w:pPr>
        <w:pStyle w:val="Nessunaspaziatura"/>
        <w:rPr>
          <w:sz w:val="23"/>
          <w:szCs w:val="23"/>
        </w:rPr>
      </w:pPr>
    </w:p>
    <w:p w14:paraId="34D86550" w14:textId="6CB376AA" w:rsidR="003E61C7" w:rsidRDefault="003E61C7" w:rsidP="003E61C7">
      <w:pPr>
        <w:pStyle w:val="Nessunaspaziatura"/>
        <w:rPr>
          <w:sz w:val="23"/>
          <w:szCs w:val="23"/>
        </w:rPr>
      </w:pPr>
    </w:p>
    <w:p w14:paraId="3BDC5856" w14:textId="0F35A965" w:rsidR="003E61C7" w:rsidRDefault="003E61C7" w:rsidP="003E61C7">
      <w:pPr>
        <w:pStyle w:val="Nessunaspaziatura"/>
        <w:rPr>
          <w:sz w:val="23"/>
          <w:szCs w:val="23"/>
        </w:rPr>
      </w:pPr>
    </w:p>
    <w:p w14:paraId="18B04C7A" w14:textId="3E72B46B" w:rsidR="003E61C7" w:rsidRDefault="003E61C7" w:rsidP="003E61C7">
      <w:pPr>
        <w:pStyle w:val="Nessunaspaziatura"/>
        <w:rPr>
          <w:sz w:val="23"/>
          <w:szCs w:val="23"/>
        </w:rPr>
      </w:pPr>
    </w:p>
    <w:p w14:paraId="51804D61" w14:textId="42255A47" w:rsidR="003E61C7" w:rsidRDefault="003E61C7" w:rsidP="003E61C7">
      <w:pPr>
        <w:pStyle w:val="Nessunaspaziatura"/>
        <w:rPr>
          <w:sz w:val="23"/>
          <w:szCs w:val="23"/>
        </w:rPr>
      </w:pPr>
    </w:p>
    <w:p w14:paraId="2E05400B" w14:textId="1A76AF34" w:rsidR="003E61C7" w:rsidRDefault="003E61C7" w:rsidP="003E61C7">
      <w:pPr>
        <w:pStyle w:val="Nessunaspaziatura"/>
        <w:rPr>
          <w:sz w:val="23"/>
          <w:szCs w:val="23"/>
        </w:rPr>
      </w:pPr>
    </w:p>
    <w:p w14:paraId="562C2320" w14:textId="764C562B" w:rsidR="003E61C7" w:rsidRDefault="003E61C7" w:rsidP="003E61C7">
      <w:pPr>
        <w:pStyle w:val="Nessunaspaziatura"/>
        <w:rPr>
          <w:sz w:val="23"/>
          <w:szCs w:val="23"/>
        </w:rPr>
      </w:pPr>
    </w:p>
    <w:p w14:paraId="69929DC3" w14:textId="38BB42A4" w:rsidR="003E61C7" w:rsidRDefault="003E61C7" w:rsidP="003E61C7">
      <w:pPr>
        <w:pStyle w:val="Nessunaspaziatura"/>
        <w:rPr>
          <w:sz w:val="23"/>
          <w:szCs w:val="23"/>
        </w:rPr>
      </w:pPr>
    </w:p>
    <w:p w14:paraId="02F870A3" w14:textId="1005D5A4" w:rsidR="003E61C7" w:rsidRDefault="003E61C7" w:rsidP="003E61C7">
      <w:pPr>
        <w:pStyle w:val="Nessunaspaziatura"/>
        <w:rPr>
          <w:sz w:val="23"/>
          <w:szCs w:val="23"/>
        </w:rPr>
      </w:pPr>
    </w:p>
    <w:p w14:paraId="4AE19F70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490EA7AE" w14:textId="39A4F1EB" w:rsidR="003E61C7" w:rsidRDefault="003E61C7" w:rsidP="003E61C7">
      <w:pPr>
        <w:pStyle w:val="Nessunaspaziatura"/>
        <w:rPr>
          <w:sz w:val="23"/>
          <w:szCs w:val="23"/>
        </w:rPr>
      </w:pPr>
    </w:p>
    <w:p w14:paraId="7FE597A5" w14:textId="73129867" w:rsidR="003E61C7" w:rsidRPr="003E61C7" w:rsidRDefault="003E61C7" w:rsidP="003E61C7">
      <w:pPr>
        <w:pStyle w:val="Titolo2"/>
        <w:rPr>
          <w:color w:val="auto"/>
          <w:lang w:val="it-IT"/>
        </w:rPr>
      </w:pPr>
      <w:bookmarkStart w:id="27" w:name="_Toc31448706"/>
      <w:r w:rsidRPr="003E61C7">
        <w:rPr>
          <w:color w:val="auto"/>
          <w:lang w:val="it-IT"/>
        </w:rPr>
        <w:lastRenderedPageBreak/>
        <w:t>3.6 ModifyAppointmentSuccess</w:t>
      </w:r>
      <w:bookmarkEnd w:id="2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3E61C7" w:rsidRPr="004713C4" w14:paraId="130EADDE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25F7A16F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27F8E8FB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ModifyAppintmentSuccess</w:t>
            </w:r>
          </w:p>
        </w:tc>
      </w:tr>
      <w:tr w:rsidR="003E61C7" w:rsidRPr="004713C4" w14:paraId="0161E84A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3530D878" w14:textId="77777777" w:rsidR="003E61C7" w:rsidRPr="00DE42E7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2DED3DA0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3E61C7" w:rsidRPr="004713C4" w14:paraId="6EE55BFC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4190519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3E61C7" w:rsidRPr="00440DE7" w14:paraId="4CCC3FB1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006B7F6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3E61C7" w:rsidRPr="004713C4" w14:paraId="6B496DAD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52B455B9" w14:textId="77777777" w:rsidR="003E61C7" w:rsidRPr="00DE41D4" w:rsidRDefault="003E61C7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3E61C7" w:rsidRPr="00440DE7" w14:paraId="00C05DAB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7B016D05" w14:textId="77777777" w:rsidR="003E61C7" w:rsidRPr="004713C4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3E61C7" w:rsidRPr="00440DE7" w14:paraId="755BC2B2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ED61E8B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275EA7E5" w14:textId="77777777" w:rsidR="003E61C7" w:rsidRDefault="003E61C7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E518E61" w14:textId="7DCA44DD" w:rsidR="003E61C7" w:rsidRDefault="003E61C7" w:rsidP="003E61C7">
      <w:pPr>
        <w:pStyle w:val="Nessunaspaziatura"/>
      </w:pPr>
    </w:p>
    <w:p w14:paraId="53C0C885" w14:textId="77777777" w:rsidR="003E61C7" w:rsidRPr="003E61C7" w:rsidRDefault="003E61C7" w:rsidP="003E61C7">
      <w:pPr>
        <w:pStyle w:val="Nessunaspaziatura"/>
      </w:pPr>
    </w:p>
    <w:p w14:paraId="19D0163A" w14:textId="77777777" w:rsidR="003E61C7" w:rsidRDefault="003E61C7" w:rsidP="003E61C7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22C51DA0" wp14:editId="7F0E5877">
            <wp:extent cx="5756910" cy="3212465"/>
            <wp:effectExtent l="0" t="0" r="0" b="6985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73A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FEDC90B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104697DF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F3CF6A3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60CEC6FF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7B5012C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5FADB55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3BD50E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0D48B1A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4E9233B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2EF996E1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381E1247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74AFEDC7" w14:textId="77777777" w:rsidR="003E61C7" w:rsidRDefault="003E61C7" w:rsidP="003E61C7">
      <w:pPr>
        <w:pStyle w:val="Nessunaspaziatura"/>
        <w:rPr>
          <w:sz w:val="23"/>
          <w:szCs w:val="23"/>
        </w:rPr>
      </w:pPr>
    </w:p>
    <w:p w14:paraId="07E198AB" w14:textId="3BA253BA" w:rsidR="003E61C7" w:rsidRDefault="003E61C7" w:rsidP="003E61C7">
      <w:pPr>
        <w:pStyle w:val="Nessunaspaziatura"/>
        <w:rPr>
          <w:sz w:val="23"/>
          <w:szCs w:val="23"/>
        </w:rPr>
      </w:pPr>
    </w:p>
    <w:p w14:paraId="5D72D159" w14:textId="345DACE5" w:rsidR="003E61C7" w:rsidRDefault="003E61C7" w:rsidP="003E61C7">
      <w:pPr>
        <w:pStyle w:val="Nessunaspaziatura"/>
        <w:rPr>
          <w:sz w:val="23"/>
          <w:szCs w:val="23"/>
        </w:rPr>
      </w:pPr>
    </w:p>
    <w:p w14:paraId="08BEAA42" w14:textId="0DCE377B" w:rsidR="003E61C7" w:rsidRDefault="003E61C7" w:rsidP="003E61C7">
      <w:pPr>
        <w:pStyle w:val="Nessunaspaziatura"/>
        <w:rPr>
          <w:sz w:val="23"/>
          <w:szCs w:val="23"/>
        </w:rPr>
      </w:pPr>
    </w:p>
    <w:p w14:paraId="3B331119" w14:textId="4EC164C1" w:rsidR="003E61C7" w:rsidRDefault="003E61C7" w:rsidP="003E61C7">
      <w:pPr>
        <w:pStyle w:val="Nessunaspaziatura"/>
        <w:rPr>
          <w:sz w:val="23"/>
          <w:szCs w:val="23"/>
        </w:rPr>
      </w:pPr>
    </w:p>
    <w:p w14:paraId="6C4329C3" w14:textId="05F0FC33" w:rsidR="003E61C7" w:rsidRDefault="003E61C7" w:rsidP="003E61C7">
      <w:pPr>
        <w:pStyle w:val="Nessunaspaziatura"/>
        <w:rPr>
          <w:sz w:val="23"/>
          <w:szCs w:val="23"/>
        </w:rPr>
      </w:pPr>
    </w:p>
    <w:p w14:paraId="0907EC19" w14:textId="0A7A4D86" w:rsidR="00F25DE2" w:rsidRDefault="00F25DE2" w:rsidP="003E61C7">
      <w:pPr>
        <w:pStyle w:val="Nessunaspaziatura"/>
        <w:rPr>
          <w:sz w:val="23"/>
          <w:szCs w:val="23"/>
        </w:rPr>
      </w:pPr>
    </w:p>
    <w:p w14:paraId="017BD895" w14:textId="2CBCAD61" w:rsidR="00F25DE2" w:rsidRDefault="00F25DE2" w:rsidP="00F25DE2">
      <w:pPr>
        <w:pStyle w:val="Titolo1"/>
        <w:rPr>
          <w:color w:val="1F4E79"/>
          <w:lang w:val="it-IT"/>
        </w:rPr>
      </w:pPr>
      <w:bookmarkStart w:id="28" w:name="_Toc31448707"/>
      <w:r>
        <w:rPr>
          <w:color w:val="1F4E79"/>
          <w:lang w:val="it-IT"/>
        </w:rPr>
        <w:lastRenderedPageBreak/>
        <w:t>4</w:t>
      </w:r>
      <w:r w:rsidRPr="003E61C7">
        <w:rPr>
          <w:color w:val="1F4E79"/>
          <w:lang w:val="it-IT"/>
        </w:rPr>
        <w:t>.</w:t>
      </w:r>
      <w:r>
        <w:rPr>
          <w:color w:val="1F4E79"/>
          <w:lang w:val="it-IT"/>
        </w:rPr>
        <w:t xml:space="preserve"> Tutoring_Activity_Management</w:t>
      </w:r>
      <w:bookmarkEnd w:id="28"/>
    </w:p>
    <w:p w14:paraId="5983E0DF" w14:textId="165E106D" w:rsidR="002675B3" w:rsidRPr="00F25DE2" w:rsidRDefault="00F25DE2" w:rsidP="00E31C6A">
      <w:pPr>
        <w:pStyle w:val="Titolo2"/>
        <w:rPr>
          <w:color w:val="auto"/>
          <w:sz w:val="23"/>
          <w:szCs w:val="23"/>
        </w:rPr>
      </w:pPr>
      <w:bookmarkStart w:id="29" w:name="_Toc31448708"/>
      <w:r>
        <w:rPr>
          <w:color w:val="auto"/>
          <w:lang w:val="it-IT"/>
        </w:rPr>
        <w:t xml:space="preserve">4.1 </w:t>
      </w:r>
      <w:r w:rsidR="002675B3" w:rsidRPr="00F25DE2">
        <w:rPr>
          <w:color w:val="auto"/>
          <w:lang w:val="it-IT"/>
        </w:rPr>
        <w:t>AddActivity</w:t>
      </w:r>
      <w:r w:rsidR="0053618A" w:rsidRPr="00F25DE2">
        <w:rPr>
          <w:color w:val="auto"/>
          <w:lang w:val="it-IT"/>
        </w:rPr>
        <w:t>Error</w:t>
      </w:r>
      <w:bookmarkEnd w:id="2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2675B3" w:rsidRPr="004713C4" w14:paraId="5ABF0A97" w14:textId="77777777" w:rsidTr="002675B3">
        <w:trPr>
          <w:cantSplit/>
        </w:trPr>
        <w:tc>
          <w:tcPr>
            <w:tcW w:w="3019" w:type="dxa"/>
            <w:shd w:val="clear" w:color="auto" w:fill="1F4E79"/>
          </w:tcPr>
          <w:p w14:paraId="0E324245" w14:textId="77777777" w:rsidR="002675B3" w:rsidRPr="00DE42E7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3924FB07" w14:textId="22FCF4B3" w:rsidR="002675B3" w:rsidRPr="004713C4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AddActivity</w:t>
            </w:r>
            <w:r w:rsidR="00ED5885"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</w:t>
            </w:r>
          </w:p>
        </w:tc>
      </w:tr>
      <w:tr w:rsidR="002675B3" w:rsidRPr="004713C4" w14:paraId="41761964" w14:textId="77777777" w:rsidTr="002675B3">
        <w:trPr>
          <w:cantSplit/>
        </w:trPr>
        <w:tc>
          <w:tcPr>
            <w:tcW w:w="3019" w:type="dxa"/>
            <w:shd w:val="clear" w:color="auto" w:fill="1F4E79"/>
          </w:tcPr>
          <w:p w14:paraId="6E0634E5" w14:textId="77777777" w:rsidR="002675B3" w:rsidRPr="00DE42E7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7F28208F" w14:textId="77777777" w:rsidR="002675B3" w:rsidRPr="004713C4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2675B3" w:rsidRPr="004713C4" w14:paraId="53565FF7" w14:textId="77777777" w:rsidTr="002675B3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6AB8EC83" w14:textId="77777777" w:rsidR="002675B3" w:rsidRPr="00DE41D4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2675B3" w:rsidRPr="00440DE7" w14:paraId="77520F16" w14:textId="77777777" w:rsidTr="002675B3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3AC62AB" w14:textId="20A02D4F" w:rsidR="002675B3" w:rsidRPr="004713C4" w:rsidRDefault="0053618A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2675B3" w:rsidRPr="004713C4" w14:paraId="50ABF434" w14:textId="77777777" w:rsidTr="002675B3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2219BE73" w14:textId="77777777" w:rsidR="002675B3" w:rsidRPr="00DE41D4" w:rsidRDefault="002675B3" w:rsidP="002675B3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2675B3" w:rsidRPr="00440DE7" w14:paraId="598E4F70" w14:textId="77777777" w:rsidTr="002675B3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FC45218" w14:textId="6BFACB38" w:rsidR="002675B3" w:rsidRPr="004713C4" w:rsidRDefault="0053618A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2675B3" w:rsidRPr="00440DE7" w14:paraId="00867F63" w14:textId="77777777" w:rsidTr="002675B3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438A6B1B" w14:textId="77777777" w:rsidR="002675B3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303BC878" w14:textId="77777777" w:rsidR="002675B3" w:rsidRDefault="002675B3" w:rsidP="002675B3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3AA93454" w14:textId="31A8EF2E" w:rsidR="00ED5885" w:rsidRDefault="00ED5885" w:rsidP="004F3C91">
      <w:pPr>
        <w:pStyle w:val="Nessunaspaziatura"/>
      </w:pPr>
    </w:p>
    <w:p w14:paraId="38EC796C" w14:textId="77777777" w:rsidR="00F25DE2" w:rsidRPr="00F25DE2" w:rsidRDefault="00F25DE2" w:rsidP="004F3C91">
      <w:pPr>
        <w:pStyle w:val="Nessunaspaziatura"/>
      </w:pPr>
    </w:p>
    <w:p w14:paraId="70DCBF0E" w14:textId="5B9A8A1F" w:rsidR="00ED5885" w:rsidRDefault="00B43490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875C9E9" wp14:editId="734FE895">
            <wp:extent cx="5756910" cy="322008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F06BE" w14:textId="59D5D90A" w:rsidR="00ED5885" w:rsidRDefault="00ED5885" w:rsidP="004F3C91">
      <w:pPr>
        <w:pStyle w:val="Nessunaspaziatura"/>
        <w:rPr>
          <w:sz w:val="23"/>
          <w:szCs w:val="23"/>
        </w:rPr>
      </w:pPr>
    </w:p>
    <w:p w14:paraId="7BF4337D" w14:textId="5CF7896B" w:rsidR="00ED5885" w:rsidRDefault="00ED5885" w:rsidP="004F3C91">
      <w:pPr>
        <w:pStyle w:val="Nessunaspaziatura"/>
        <w:rPr>
          <w:sz w:val="23"/>
          <w:szCs w:val="23"/>
        </w:rPr>
      </w:pPr>
    </w:p>
    <w:p w14:paraId="1F5FB619" w14:textId="6A4FD915" w:rsidR="00ED5885" w:rsidRDefault="00ED5885" w:rsidP="004F3C91">
      <w:pPr>
        <w:pStyle w:val="Nessunaspaziatura"/>
        <w:rPr>
          <w:sz w:val="23"/>
          <w:szCs w:val="23"/>
        </w:rPr>
      </w:pPr>
    </w:p>
    <w:p w14:paraId="1447FB22" w14:textId="3E4BCA92" w:rsidR="00ED5885" w:rsidRDefault="00ED5885" w:rsidP="004F3C91">
      <w:pPr>
        <w:pStyle w:val="Nessunaspaziatura"/>
        <w:rPr>
          <w:sz w:val="23"/>
          <w:szCs w:val="23"/>
        </w:rPr>
      </w:pPr>
    </w:p>
    <w:p w14:paraId="7CA72711" w14:textId="6E03EF4F" w:rsidR="00ED5885" w:rsidRDefault="00ED5885" w:rsidP="004F3C91">
      <w:pPr>
        <w:pStyle w:val="Nessunaspaziatura"/>
        <w:rPr>
          <w:sz w:val="23"/>
          <w:szCs w:val="23"/>
        </w:rPr>
      </w:pPr>
    </w:p>
    <w:p w14:paraId="2800A75B" w14:textId="7E75C81B" w:rsidR="00ED5885" w:rsidRDefault="00ED5885" w:rsidP="004F3C91">
      <w:pPr>
        <w:pStyle w:val="Nessunaspaziatura"/>
        <w:rPr>
          <w:sz w:val="23"/>
          <w:szCs w:val="23"/>
        </w:rPr>
      </w:pPr>
    </w:p>
    <w:p w14:paraId="078AAAF3" w14:textId="2879030F" w:rsidR="00ED5885" w:rsidRDefault="00ED5885" w:rsidP="004F3C91">
      <w:pPr>
        <w:pStyle w:val="Nessunaspaziatura"/>
        <w:rPr>
          <w:sz w:val="23"/>
          <w:szCs w:val="23"/>
        </w:rPr>
      </w:pPr>
    </w:p>
    <w:p w14:paraId="45770EA5" w14:textId="4B605201" w:rsidR="00ED5885" w:rsidRDefault="00ED5885" w:rsidP="004F3C91">
      <w:pPr>
        <w:pStyle w:val="Nessunaspaziatura"/>
        <w:rPr>
          <w:sz w:val="23"/>
          <w:szCs w:val="23"/>
        </w:rPr>
      </w:pPr>
    </w:p>
    <w:p w14:paraId="4936C482" w14:textId="306BFF35" w:rsidR="00ED5885" w:rsidRDefault="00ED5885" w:rsidP="004F3C91">
      <w:pPr>
        <w:pStyle w:val="Nessunaspaziatura"/>
        <w:rPr>
          <w:sz w:val="23"/>
          <w:szCs w:val="23"/>
        </w:rPr>
      </w:pPr>
    </w:p>
    <w:p w14:paraId="3A2A5F1C" w14:textId="692D7983" w:rsidR="00ED5885" w:rsidRDefault="00ED5885" w:rsidP="004F3C91">
      <w:pPr>
        <w:pStyle w:val="Nessunaspaziatura"/>
        <w:rPr>
          <w:sz w:val="23"/>
          <w:szCs w:val="23"/>
        </w:rPr>
      </w:pPr>
    </w:p>
    <w:p w14:paraId="109B967F" w14:textId="772584C0" w:rsidR="00ED5885" w:rsidRDefault="00ED5885" w:rsidP="004F3C91">
      <w:pPr>
        <w:pStyle w:val="Nessunaspaziatura"/>
        <w:rPr>
          <w:sz w:val="23"/>
          <w:szCs w:val="23"/>
        </w:rPr>
      </w:pPr>
    </w:p>
    <w:p w14:paraId="7562B9F3" w14:textId="64C6C720" w:rsidR="00ED5885" w:rsidRDefault="00ED5885" w:rsidP="004F3C91">
      <w:pPr>
        <w:pStyle w:val="Nessunaspaziatura"/>
        <w:rPr>
          <w:sz w:val="23"/>
          <w:szCs w:val="23"/>
        </w:rPr>
      </w:pPr>
    </w:p>
    <w:p w14:paraId="38D204FF" w14:textId="43E6BD8F" w:rsidR="00ED5885" w:rsidRDefault="00ED5885" w:rsidP="004F3C91">
      <w:pPr>
        <w:pStyle w:val="Nessunaspaziatura"/>
        <w:rPr>
          <w:sz w:val="23"/>
          <w:szCs w:val="23"/>
        </w:rPr>
      </w:pPr>
    </w:p>
    <w:p w14:paraId="0602E3D4" w14:textId="757818AA" w:rsidR="00ED5885" w:rsidRDefault="00ED5885" w:rsidP="004F3C91">
      <w:pPr>
        <w:pStyle w:val="Nessunaspaziatura"/>
        <w:rPr>
          <w:sz w:val="23"/>
          <w:szCs w:val="23"/>
        </w:rPr>
      </w:pPr>
    </w:p>
    <w:p w14:paraId="1B571D48" w14:textId="780B1FCE" w:rsidR="00F25DE2" w:rsidRDefault="00F25DE2" w:rsidP="004F3C91">
      <w:pPr>
        <w:pStyle w:val="Nessunaspaziatura"/>
        <w:rPr>
          <w:sz w:val="23"/>
          <w:szCs w:val="23"/>
        </w:rPr>
      </w:pPr>
    </w:p>
    <w:p w14:paraId="5DD01B12" w14:textId="13AB577C" w:rsidR="00F25DE2" w:rsidRDefault="00F25DE2" w:rsidP="004F3C91">
      <w:pPr>
        <w:pStyle w:val="Nessunaspaziatura"/>
        <w:rPr>
          <w:sz w:val="23"/>
          <w:szCs w:val="23"/>
        </w:rPr>
      </w:pPr>
    </w:p>
    <w:p w14:paraId="75E766B7" w14:textId="5086D461" w:rsidR="00F25DE2" w:rsidRPr="0009385A" w:rsidRDefault="00F25DE2" w:rsidP="00F25DE2">
      <w:pPr>
        <w:pStyle w:val="Titolo2"/>
        <w:rPr>
          <w:color w:val="auto"/>
          <w:sz w:val="23"/>
          <w:szCs w:val="23"/>
        </w:rPr>
      </w:pPr>
      <w:bookmarkStart w:id="30" w:name="_Toc31448709"/>
      <w:r>
        <w:rPr>
          <w:color w:val="auto"/>
          <w:lang w:val="it-IT"/>
        </w:rPr>
        <w:lastRenderedPageBreak/>
        <w:t xml:space="preserve">4.2 </w:t>
      </w:r>
      <w:r w:rsidRPr="0009385A">
        <w:rPr>
          <w:color w:val="auto"/>
          <w:lang w:val="it-IT"/>
        </w:rPr>
        <w:t>AddActivitySuccess</w:t>
      </w:r>
      <w:bookmarkEnd w:id="3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F25DE2" w:rsidRPr="004713C4" w14:paraId="724332AB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495C81F3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7CF230B3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AddActivitySuccess</w:t>
            </w:r>
          </w:p>
        </w:tc>
      </w:tr>
      <w:tr w:rsidR="00F25DE2" w:rsidRPr="004713C4" w14:paraId="4F531A98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16FBBCD7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52883B2D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F25DE2" w:rsidRPr="004713C4" w14:paraId="4860C33E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42300C9D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F25DE2" w:rsidRPr="00440DE7" w14:paraId="7DBB6174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432F040E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F25DE2" w:rsidRPr="004713C4" w14:paraId="62B42403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8968D37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F25DE2" w:rsidRPr="00440DE7" w14:paraId="4345B124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3D6674D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F25DE2" w:rsidRPr="00440DE7" w14:paraId="4B80B55E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63A98672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7997B17B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4C0DAC9E" w14:textId="5F8E6760" w:rsidR="00F25DE2" w:rsidRDefault="00F25DE2" w:rsidP="00F25DE2">
      <w:pPr>
        <w:pStyle w:val="Nessunaspaziatura"/>
      </w:pPr>
    </w:p>
    <w:p w14:paraId="7520BB6B" w14:textId="77777777" w:rsidR="00F25DE2" w:rsidRPr="00F25DE2" w:rsidRDefault="00F25DE2" w:rsidP="00F25DE2">
      <w:pPr>
        <w:pStyle w:val="Nessunaspaziatura"/>
      </w:pPr>
    </w:p>
    <w:p w14:paraId="43A3FD65" w14:textId="77777777" w:rsidR="00F25DE2" w:rsidRDefault="00F25DE2" w:rsidP="00F25DE2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FA6DFB8" wp14:editId="0FE15DC7">
            <wp:extent cx="5748655" cy="3212465"/>
            <wp:effectExtent l="0" t="0" r="4445" b="698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D6EC" w14:textId="77777777" w:rsidR="00F25DE2" w:rsidRDefault="00F25DE2" w:rsidP="00F25DE2">
      <w:pPr>
        <w:pStyle w:val="Nessunaspaziatura"/>
        <w:rPr>
          <w:sz w:val="23"/>
          <w:szCs w:val="23"/>
        </w:rPr>
      </w:pPr>
    </w:p>
    <w:p w14:paraId="0A0DDD4D" w14:textId="77777777" w:rsidR="00F25DE2" w:rsidRDefault="00F25DE2" w:rsidP="00F25DE2">
      <w:pPr>
        <w:pStyle w:val="Nessunaspaziatura"/>
        <w:rPr>
          <w:sz w:val="23"/>
          <w:szCs w:val="23"/>
        </w:rPr>
      </w:pPr>
    </w:p>
    <w:p w14:paraId="50EF83FA" w14:textId="77777777" w:rsidR="00F25DE2" w:rsidRDefault="00F25DE2" w:rsidP="00F25DE2">
      <w:pPr>
        <w:pStyle w:val="Nessunaspaziatura"/>
        <w:rPr>
          <w:sz w:val="23"/>
          <w:szCs w:val="23"/>
        </w:rPr>
      </w:pPr>
    </w:p>
    <w:p w14:paraId="2F47F0A3" w14:textId="77777777" w:rsidR="00F25DE2" w:rsidRDefault="00F25DE2" w:rsidP="004F3C91">
      <w:pPr>
        <w:pStyle w:val="Nessunaspaziatura"/>
        <w:rPr>
          <w:sz w:val="23"/>
          <w:szCs w:val="23"/>
        </w:rPr>
      </w:pPr>
    </w:p>
    <w:p w14:paraId="2B2A9EC7" w14:textId="22713C10" w:rsidR="00ED5885" w:rsidRDefault="00ED5885" w:rsidP="004F3C91">
      <w:pPr>
        <w:pStyle w:val="Nessunaspaziatura"/>
        <w:rPr>
          <w:sz w:val="23"/>
          <w:szCs w:val="23"/>
        </w:rPr>
      </w:pPr>
    </w:p>
    <w:p w14:paraId="76EE67F0" w14:textId="62FB0989" w:rsidR="00ED5885" w:rsidRDefault="00ED5885" w:rsidP="004F3C91">
      <w:pPr>
        <w:pStyle w:val="Nessunaspaziatura"/>
        <w:rPr>
          <w:sz w:val="23"/>
          <w:szCs w:val="23"/>
        </w:rPr>
      </w:pPr>
    </w:p>
    <w:p w14:paraId="53A9BCC9" w14:textId="77777777" w:rsidR="00F25DE2" w:rsidRDefault="00F25DE2" w:rsidP="004F3C91">
      <w:pPr>
        <w:pStyle w:val="Nessunaspaziatura"/>
        <w:rPr>
          <w:sz w:val="23"/>
          <w:szCs w:val="23"/>
        </w:rPr>
      </w:pPr>
    </w:p>
    <w:p w14:paraId="04CB1A23" w14:textId="31BC5A11" w:rsidR="00ED5885" w:rsidRDefault="00ED5885" w:rsidP="004F3C91">
      <w:pPr>
        <w:pStyle w:val="Nessunaspaziatura"/>
        <w:rPr>
          <w:sz w:val="23"/>
          <w:szCs w:val="23"/>
        </w:rPr>
      </w:pPr>
    </w:p>
    <w:p w14:paraId="21D7F8FF" w14:textId="77777777" w:rsidR="00F25DE2" w:rsidRDefault="00F25DE2" w:rsidP="004F3C91">
      <w:pPr>
        <w:pStyle w:val="Nessunaspaziatura"/>
        <w:rPr>
          <w:sz w:val="23"/>
          <w:szCs w:val="23"/>
        </w:rPr>
      </w:pPr>
    </w:p>
    <w:p w14:paraId="307538D1" w14:textId="57E2AC81" w:rsidR="00ED5885" w:rsidRDefault="00ED5885" w:rsidP="004F3C91">
      <w:pPr>
        <w:pStyle w:val="Nessunaspaziatura"/>
        <w:rPr>
          <w:sz w:val="23"/>
          <w:szCs w:val="23"/>
        </w:rPr>
      </w:pPr>
    </w:p>
    <w:p w14:paraId="55368D8B" w14:textId="52184381" w:rsidR="00ED5885" w:rsidRDefault="00ED5885" w:rsidP="004F3C91">
      <w:pPr>
        <w:pStyle w:val="Nessunaspaziatura"/>
        <w:rPr>
          <w:sz w:val="23"/>
          <w:szCs w:val="23"/>
        </w:rPr>
      </w:pPr>
    </w:p>
    <w:p w14:paraId="07E2A015" w14:textId="03C2E725" w:rsidR="00ED5885" w:rsidRDefault="00ED5885" w:rsidP="004F3C91">
      <w:pPr>
        <w:pStyle w:val="Nessunaspaziatura"/>
        <w:rPr>
          <w:sz w:val="23"/>
          <w:szCs w:val="23"/>
        </w:rPr>
      </w:pPr>
    </w:p>
    <w:p w14:paraId="672A1FE0" w14:textId="5615BF5F" w:rsidR="00F25DE2" w:rsidRDefault="00F25DE2" w:rsidP="004F3C91">
      <w:pPr>
        <w:pStyle w:val="Nessunaspaziatura"/>
        <w:rPr>
          <w:sz w:val="23"/>
          <w:szCs w:val="23"/>
        </w:rPr>
      </w:pPr>
    </w:p>
    <w:p w14:paraId="1B5B880A" w14:textId="1960521A" w:rsidR="00F25DE2" w:rsidRDefault="00F25DE2" w:rsidP="004F3C91">
      <w:pPr>
        <w:pStyle w:val="Nessunaspaziatura"/>
        <w:rPr>
          <w:sz w:val="23"/>
          <w:szCs w:val="23"/>
        </w:rPr>
      </w:pPr>
    </w:p>
    <w:p w14:paraId="1F3A7B80" w14:textId="61E44CB7" w:rsidR="00F25DE2" w:rsidRDefault="00F25DE2" w:rsidP="004F3C91">
      <w:pPr>
        <w:pStyle w:val="Nessunaspaziatura"/>
        <w:rPr>
          <w:sz w:val="23"/>
          <w:szCs w:val="23"/>
        </w:rPr>
      </w:pPr>
    </w:p>
    <w:p w14:paraId="0E5FF667" w14:textId="5F0D98D7" w:rsidR="00F25DE2" w:rsidRDefault="00F25DE2" w:rsidP="004F3C91">
      <w:pPr>
        <w:pStyle w:val="Nessunaspaziatura"/>
        <w:rPr>
          <w:sz w:val="23"/>
          <w:szCs w:val="23"/>
        </w:rPr>
      </w:pPr>
    </w:p>
    <w:p w14:paraId="27AD5BDB" w14:textId="40A99BAD" w:rsidR="00F25DE2" w:rsidRDefault="00F25DE2" w:rsidP="004F3C91">
      <w:pPr>
        <w:pStyle w:val="Nessunaspaziatura"/>
        <w:rPr>
          <w:sz w:val="23"/>
          <w:szCs w:val="23"/>
        </w:rPr>
      </w:pPr>
    </w:p>
    <w:p w14:paraId="45C621C0" w14:textId="270B98AF" w:rsidR="00F25DE2" w:rsidRDefault="00F25DE2" w:rsidP="004F3C91">
      <w:pPr>
        <w:pStyle w:val="Nessunaspaziatura"/>
        <w:rPr>
          <w:sz w:val="23"/>
          <w:szCs w:val="23"/>
        </w:rPr>
      </w:pPr>
    </w:p>
    <w:p w14:paraId="02ED45CC" w14:textId="70BD1C77" w:rsidR="00F25DE2" w:rsidRDefault="00F25DE2" w:rsidP="004F3C91">
      <w:pPr>
        <w:pStyle w:val="Nessunaspaziatura"/>
        <w:rPr>
          <w:sz w:val="23"/>
          <w:szCs w:val="23"/>
        </w:rPr>
      </w:pPr>
    </w:p>
    <w:p w14:paraId="3D79DBBB" w14:textId="7BAD5A52" w:rsidR="00F25DE2" w:rsidRPr="00F25DE2" w:rsidRDefault="00F25DE2" w:rsidP="00F25DE2">
      <w:pPr>
        <w:pStyle w:val="Titolo2"/>
        <w:rPr>
          <w:color w:val="auto"/>
          <w:lang w:val="it-IT"/>
        </w:rPr>
      </w:pPr>
      <w:bookmarkStart w:id="31" w:name="_Toc31448710"/>
      <w:r>
        <w:rPr>
          <w:color w:val="auto"/>
          <w:lang w:val="it-IT"/>
        </w:rPr>
        <w:lastRenderedPageBreak/>
        <w:t xml:space="preserve">4.3 </w:t>
      </w:r>
      <w:r w:rsidRPr="00F25DE2">
        <w:rPr>
          <w:color w:val="auto"/>
          <w:lang w:val="it-IT"/>
        </w:rPr>
        <w:t>ModifyActivityError</w:t>
      </w:r>
      <w:bookmarkEnd w:id="3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F25DE2" w:rsidRPr="004713C4" w14:paraId="5CEFB8F6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6EF7692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2BA46627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ModifyActivityError</w:t>
            </w:r>
          </w:p>
        </w:tc>
      </w:tr>
      <w:tr w:rsidR="00F25DE2" w:rsidRPr="004713C4" w14:paraId="187E18A8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7397AA8D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1C76E6B9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F25DE2" w:rsidRPr="004713C4" w14:paraId="5468078A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3884A984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F25DE2" w:rsidRPr="00440DE7" w14:paraId="3FBAE42B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5F62A20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Errore</w:t>
            </w:r>
          </w:p>
        </w:tc>
      </w:tr>
      <w:tr w:rsidR="00F25DE2" w:rsidRPr="004713C4" w14:paraId="6D25F11E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FD01797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F25DE2" w:rsidRPr="00440DE7" w14:paraId="09CA0390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639FF013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Errore</w:t>
            </w:r>
          </w:p>
        </w:tc>
      </w:tr>
      <w:tr w:rsidR="00F25DE2" w:rsidRPr="00440DE7" w14:paraId="2F6E5220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25F76C0D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1FF9062B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2E4A4550" w14:textId="446EE391" w:rsidR="00F25DE2" w:rsidRDefault="00F25DE2" w:rsidP="00F25DE2">
      <w:pPr>
        <w:pStyle w:val="Nessunaspaziatura"/>
      </w:pPr>
    </w:p>
    <w:p w14:paraId="6D1CFB2E" w14:textId="77777777" w:rsidR="00F25DE2" w:rsidRPr="00F25DE2" w:rsidRDefault="00F25DE2" w:rsidP="00F25DE2">
      <w:pPr>
        <w:pStyle w:val="Nessunaspaziatura"/>
      </w:pPr>
    </w:p>
    <w:p w14:paraId="7251D983" w14:textId="77777777" w:rsidR="00F25DE2" w:rsidRDefault="00F25DE2" w:rsidP="00F25DE2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3E2C163" wp14:editId="0D21D3ED">
            <wp:extent cx="5756910" cy="320421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736C" w14:textId="77777777" w:rsidR="00F25DE2" w:rsidRDefault="00F25DE2" w:rsidP="00F25DE2">
      <w:pPr>
        <w:pStyle w:val="Nessunaspaziatura"/>
        <w:rPr>
          <w:sz w:val="23"/>
          <w:szCs w:val="23"/>
        </w:rPr>
      </w:pPr>
    </w:p>
    <w:p w14:paraId="21F9E5DD" w14:textId="65CBE038" w:rsidR="00F25DE2" w:rsidRDefault="00F25DE2" w:rsidP="004F3C91">
      <w:pPr>
        <w:pStyle w:val="Nessunaspaziatura"/>
        <w:rPr>
          <w:sz w:val="23"/>
          <w:szCs w:val="23"/>
        </w:rPr>
      </w:pPr>
    </w:p>
    <w:p w14:paraId="5965BC3A" w14:textId="3804ABD4" w:rsidR="00F25DE2" w:rsidRDefault="00F25DE2" w:rsidP="004F3C91">
      <w:pPr>
        <w:pStyle w:val="Nessunaspaziatura"/>
        <w:rPr>
          <w:sz w:val="23"/>
          <w:szCs w:val="23"/>
        </w:rPr>
      </w:pPr>
    </w:p>
    <w:p w14:paraId="2640B70A" w14:textId="3D24866D" w:rsidR="00F25DE2" w:rsidRDefault="00F25DE2" w:rsidP="004F3C91">
      <w:pPr>
        <w:pStyle w:val="Nessunaspaziatura"/>
        <w:rPr>
          <w:sz w:val="23"/>
          <w:szCs w:val="23"/>
        </w:rPr>
      </w:pPr>
    </w:p>
    <w:p w14:paraId="3D45DCEA" w14:textId="49C3DD5E" w:rsidR="00F25DE2" w:rsidRDefault="00F25DE2" w:rsidP="004F3C91">
      <w:pPr>
        <w:pStyle w:val="Nessunaspaziatura"/>
        <w:rPr>
          <w:sz w:val="23"/>
          <w:szCs w:val="23"/>
        </w:rPr>
      </w:pPr>
    </w:p>
    <w:p w14:paraId="7A10438D" w14:textId="0A960D02" w:rsidR="00F25DE2" w:rsidRDefault="00F25DE2" w:rsidP="004F3C91">
      <w:pPr>
        <w:pStyle w:val="Nessunaspaziatura"/>
        <w:rPr>
          <w:sz w:val="23"/>
          <w:szCs w:val="23"/>
        </w:rPr>
      </w:pPr>
    </w:p>
    <w:p w14:paraId="397DA92B" w14:textId="02636E3A" w:rsidR="00F25DE2" w:rsidRDefault="00F25DE2" w:rsidP="004F3C91">
      <w:pPr>
        <w:pStyle w:val="Nessunaspaziatura"/>
        <w:rPr>
          <w:sz w:val="23"/>
          <w:szCs w:val="23"/>
        </w:rPr>
      </w:pPr>
    </w:p>
    <w:p w14:paraId="3B886530" w14:textId="0FBF5594" w:rsidR="00F25DE2" w:rsidRDefault="00F25DE2" w:rsidP="004F3C91">
      <w:pPr>
        <w:pStyle w:val="Nessunaspaziatura"/>
        <w:rPr>
          <w:sz w:val="23"/>
          <w:szCs w:val="23"/>
        </w:rPr>
      </w:pPr>
    </w:p>
    <w:p w14:paraId="3A42C191" w14:textId="04A6A4FD" w:rsidR="00F25DE2" w:rsidRDefault="00F25DE2" w:rsidP="004F3C91">
      <w:pPr>
        <w:pStyle w:val="Nessunaspaziatura"/>
        <w:rPr>
          <w:sz w:val="23"/>
          <w:szCs w:val="23"/>
        </w:rPr>
      </w:pPr>
    </w:p>
    <w:p w14:paraId="081442FF" w14:textId="24CE2A30" w:rsidR="00F25DE2" w:rsidRDefault="00F25DE2" w:rsidP="004F3C91">
      <w:pPr>
        <w:pStyle w:val="Nessunaspaziatura"/>
        <w:rPr>
          <w:sz w:val="23"/>
          <w:szCs w:val="23"/>
        </w:rPr>
      </w:pPr>
    </w:p>
    <w:p w14:paraId="1435293D" w14:textId="32B98475" w:rsidR="00F25DE2" w:rsidRDefault="00F25DE2" w:rsidP="004F3C91">
      <w:pPr>
        <w:pStyle w:val="Nessunaspaziatura"/>
        <w:rPr>
          <w:sz w:val="23"/>
          <w:szCs w:val="23"/>
        </w:rPr>
      </w:pPr>
    </w:p>
    <w:p w14:paraId="121B4E2E" w14:textId="0BDCF4D2" w:rsidR="00F25DE2" w:rsidRDefault="00F25DE2" w:rsidP="004F3C91">
      <w:pPr>
        <w:pStyle w:val="Nessunaspaziatura"/>
        <w:rPr>
          <w:sz w:val="23"/>
          <w:szCs w:val="23"/>
        </w:rPr>
      </w:pPr>
    </w:p>
    <w:p w14:paraId="36A8DF5A" w14:textId="078D48FB" w:rsidR="00F25DE2" w:rsidRDefault="00F25DE2" w:rsidP="004F3C91">
      <w:pPr>
        <w:pStyle w:val="Nessunaspaziatura"/>
        <w:rPr>
          <w:sz w:val="23"/>
          <w:szCs w:val="23"/>
        </w:rPr>
      </w:pPr>
    </w:p>
    <w:p w14:paraId="52356B06" w14:textId="3E8699FF" w:rsidR="00F25DE2" w:rsidRDefault="00F25DE2" w:rsidP="004F3C91">
      <w:pPr>
        <w:pStyle w:val="Nessunaspaziatura"/>
        <w:rPr>
          <w:sz w:val="23"/>
          <w:szCs w:val="23"/>
        </w:rPr>
      </w:pPr>
    </w:p>
    <w:p w14:paraId="4CCEB283" w14:textId="20EA4A44" w:rsidR="00F25DE2" w:rsidRDefault="00F25DE2" w:rsidP="004F3C91">
      <w:pPr>
        <w:pStyle w:val="Nessunaspaziatura"/>
        <w:rPr>
          <w:sz w:val="23"/>
          <w:szCs w:val="23"/>
        </w:rPr>
      </w:pPr>
    </w:p>
    <w:p w14:paraId="572FDF81" w14:textId="77777777" w:rsidR="00F25DE2" w:rsidRDefault="00F25DE2" w:rsidP="004F3C91">
      <w:pPr>
        <w:pStyle w:val="Nessunaspaziatura"/>
        <w:rPr>
          <w:sz w:val="23"/>
          <w:szCs w:val="23"/>
        </w:rPr>
      </w:pPr>
    </w:p>
    <w:p w14:paraId="5EE85BB2" w14:textId="4165EBA6" w:rsidR="0053618A" w:rsidRPr="00F25DE2" w:rsidRDefault="00F25DE2" w:rsidP="0053618A">
      <w:pPr>
        <w:pStyle w:val="Titolo2"/>
        <w:rPr>
          <w:color w:val="auto"/>
          <w:lang w:val="it-IT"/>
        </w:rPr>
      </w:pPr>
      <w:bookmarkStart w:id="32" w:name="_Toc31448711"/>
      <w:r w:rsidRPr="00F25DE2">
        <w:rPr>
          <w:color w:val="auto"/>
          <w:lang w:val="it-IT"/>
        </w:rPr>
        <w:lastRenderedPageBreak/>
        <w:t xml:space="preserve">4.4 </w:t>
      </w:r>
      <w:r w:rsidR="0053618A" w:rsidRPr="00F25DE2">
        <w:rPr>
          <w:color w:val="auto"/>
          <w:lang w:val="it-IT"/>
        </w:rPr>
        <w:t>ModifyActivitySuccess</w:t>
      </w:r>
      <w:bookmarkEnd w:id="32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E31C6A" w:rsidRPr="004713C4" w14:paraId="4924CCA3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56AD7023" w14:textId="77777777" w:rsidR="00E31C6A" w:rsidRPr="00DE42E7" w:rsidRDefault="00E31C6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56B3C1F6" w14:textId="366E09DF" w:rsidR="00E31C6A" w:rsidRPr="004713C4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ModifyActivitySuccess</w:t>
            </w:r>
          </w:p>
        </w:tc>
      </w:tr>
      <w:tr w:rsidR="00E31C6A" w:rsidRPr="004713C4" w14:paraId="20422428" w14:textId="77777777" w:rsidTr="0009385A">
        <w:trPr>
          <w:cantSplit/>
        </w:trPr>
        <w:tc>
          <w:tcPr>
            <w:tcW w:w="3019" w:type="dxa"/>
            <w:shd w:val="clear" w:color="auto" w:fill="1F4E79"/>
          </w:tcPr>
          <w:p w14:paraId="23CB73FD" w14:textId="77777777" w:rsidR="00E31C6A" w:rsidRPr="00DE42E7" w:rsidRDefault="00E31C6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F2D8488" w14:textId="77777777" w:rsidR="00E31C6A" w:rsidRPr="004713C4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E31C6A" w:rsidRPr="004713C4" w14:paraId="40F8F085" w14:textId="77777777" w:rsidTr="0009385A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2471E8B3" w14:textId="77777777" w:rsidR="00E31C6A" w:rsidRPr="00DE41D4" w:rsidRDefault="00E31C6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E31C6A" w:rsidRPr="00440DE7" w14:paraId="31C2B785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93001D3" w14:textId="16430C01" w:rsidR="00E31C6A" w:rsidRPr="004713C4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E31C6A" w:rsidRPr="004713C4" w14:paraId="3068BE8A" w14:textId="77777777" w:rsidTr="0009385A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1607482E" w14:textId="77777777" w:rsidR="00E31C6A" w:rsidRPr="00DE41D4" w:rsidRDefault="00E31C6A" w:rsidP="0009385A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E31C6A" w:rsidRPr="00440DE7" w14:paraId="07B9C8F8" w14:textId="77777777" w:rsidTr="0009385A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3D6285F4" w14:textId="2A1302E9" w:rsidR="00E31C6A" w:rsidRPr="004713C4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E31C6A" w:rsidRPr="00440DE7" w14:paraId="334F6194" w14:textId="77777777" w:rsidTr="0009385A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7D5F9813" w14:textId="77777777" w:rsidR="00E31C6A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575A03C4" w14:textId="77777777" w:rsidR="00E31C6A" w:rsidRDefault="00E31C6A" w:rsidP="0009385A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7BF43E65" w14:textId="73407CFD" w:rsidR="00ED5885" w:rsidRDefault="00ED5885" w:rsidP="004F3C91">
      <w:pPr>
        <w:pStyle w:val="Nessunaspaziatura"/>
      </w:pPr>
    </w:p>
    <w:p w14:paraId="0C07F90A" w14:textId="77777777" w:rsidR="00F25DE2" w:rsidRPr="00F25DE2" w:rsidRDefault="00F25DE2" w:rsidP="004F3C91">
      <w:pPr>
        <w:pStyle w:val="Nessunaspaziatura"/>
      </w:pPr>
    </w:p>
    <w:p w14:paraId="069F92AB" w14:textId="6E1C2F7A" w:rsidR="00ED5885" w:rsidRDefault="00540BF1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D2F8C66" wp14:editId="5A1EE3F6">
            <wp:extent cx="5748655" cy="3212465"/>
            <wp:effectExtent l="0" t="0" r="4445" b="6985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221D" w14:textId="1EEF3805" w:rsidR="00ED5885" w:rsidRDefault="00ED5885" w:rsidP="004F3C91">
      <w:pPr>
        <w:pStyle w:val="Nessunaspaziatura"/>
        <w:rPr>
          <w:sz w:val="23"/>
          <w:szCs w:val="23"/>
        </w:rPr>
      </w:pPr>
    </w:p>
    <w:p w14:paraId="5A44D508" w14:textId="17E9866D" w:rsidR="00ED5885" w:rsidRDefault="00ED5885" w:rsidP="004F3C91">
      <w:pPr>
        <w:pStyle w:val="Nessunaspaziatura"/>
        <w:rPr>
          <w:sz w:val="23"/>
          <w:szCs w:val="23"/>
        </w:rPr>
      </w:pPr>
    </w:p>
    <w:p w14:paraId="74D6D1E5" w14:textId="42C6CFA3" w:rsidR="00ED5885" w:rsidRDefault="00ED5885" w:rsidP="004F3C91">
      <w:pPr>
        <w:pStyle w:val="Nessunaspaziatura"/>
        <w:rPr>
          <w:sz w:val="23"/>
          <w:szCs w:val="23"/>
        </w:rPr>
      </w:pPr>
    </w:p>
    <w:p w14:paraId="6018782E" w14:textId="4518B8CE" w:rsidR="00ED5885" w:rsidRDefault="00ED5885" w:rsidP="004F3C91">
      <w:pPr>
        <w:pStyle w:val="Nessunaspaziatura"/>
        <w:rPr>
          <w:sz w:val="23"/>
          <w:szCs w:val="23"/>
        </w:rPr>
      </w:pPr>
    </w:p>
    <w:p w14:paraId="60768DFA" w14:textId="3D60EFAE" w:rsidR="00ED5885" w:rsidRDefault="00ED5885" w:rsidP="004F3C91">
      <w:pPr>
        <w:pStyle w:val="Nessunaspaziatura"/>
        <w:rPr>
          <w:sz w:val="23"/>
          <w:szCs w:val="23"/>
        </w:rPr>
      </w:pPr>
    </w:p>
    <w:p w14:paraId="4AD7BDA7" w14:textId="579B1D5D" w:rsidR="00ED5885" w:rsidRDefault="00ED5885" w:rsidP="004F3C91">
      <w:pPr>
        <w:pStyle w:val="Nessunaspaziatura"/>
        <w:rPr>
          <w:sz w:val="23"/>
          <w:szCs w:val="23"/>
        </w:rPr>
      </w:pPr>
    </w:p>
    <w:p w14:paraId="74C26880" w14:textId="4B7713AD" w:rsidR="00ED5885" w:rsidRDefault="00ED5885" w:rsidP="004F3C91">
      <w:pPr>
        <w:pStyle w:val="Nessunaspaziatura"/>
        <w:rPr>
          <w:sz w:val="23"/>
          <w:szCs w:val="23"/>
        </w:rPr>
      </w:pPr>
    </w:p>
    <w:p w14:paraId="323A9EDA" w14:textId="040E17E5" w:rsidR="00ED5885" w:rsidRDefault="00ED5885" w:rsidP="004F3C91">
      <w:pPr>
        <w:pStyle w:val="Nessunaspaziatura"/>
        <w:rPr>
          <w:sz w:val="23"/>
          <w:szCs w:val="23"/>
        </w:rPr>
      </w:pPr>
    </w:p>
    <w:p w14:paraId="2BB75853" w14:textId="0E39FE12" w:rsidR="00ED5885" w:rsidRDefault="00ED5885" w:rsidP="004F3C91">
      <w:pPr>
        <w:pStyle w:val="Nessunaspaziatura"/>
        <w:rPr>
          <w:sz w:val="23"/>
          <w:szCs w:val="23"/>
        </w:rPr>
      </w:pPr>
    </w:p>
    <w:p w14:paraId="61D4C424" w14:textId="030098F9" w:rsidR="00ED5885" w:rsidRDefault="00ED5885" w:rsidP="004F3C91">
      <w:pPr>
        <w:pStyle w:val="Nessunaspaziatura"/>
        <w:rPr>
          <w:sz w:val="23"/>
          <w:szCs w:val="23"/>
        </w:rPr>
      </w:pPr>
    </w:p>
    <w:p w14:paraId="48F93EC8" w14:textId="14A17F46" w:rsidR="00ED5885" w:rsidRDefault="00ED5885" w:rsidP="004F3C91">
      <w:pPr>
        <w:pStyle w:val="Nessunaspaziatura"/>
        <w:rPr>
          <w:sz w:val="23"/>
          <w:szCs w:val="23"/>
        </w:rPr>
      </w:pPr>
    </w:p>
    <w:p w14:paraId="129C5A47" w14:textId="7556C05D" w:rsidR="00ED5885" w:rsidRDefault="00ED5885" w:rsidP="004F3C91">
      <w:pPr>
        <w:pStyle w:val="Nessunaspaziatura"/>
        <w:rPr>
          <w:sz w:val="23"/>
          <w:szCs w:val="23"/>
        </w:rPr>
      </w:pPr>
    </w:p>
    <w:p w14:paraId="5FB573D5" w14:textId="4F29A46B" w:rsidR="00F25DE2" w:rsidRDefault="00F25DE2" w:rsidP="004F3C91">
      <w:pPr>
        <w:pStyle w:val="Nessunaspaziatura"/>
        <w:rPr>
          <w:sz w:val="23"/>
          <w:szCs w:val="23"/>
        </w:rPr>
      </w:pPr>
    </w:p>
    <w:p w14:paraId="0B95883F" w14:textId="02989788" w:rsidR="00F25DE2" w:rsidRDefault="00F25DE2" w:rsidP="004F3C91">
      <w:pPr>
        <w:pStyle w:val="Nessunaspaziatura"/>
        <w:rPr>
          <w:sz w:val="23"/>
          <w:szCs w:val="23"/>
        </w:rPr>
      </w:pPr>
    </w:p>
    <w:p w14:paraId="32F9EA30" w14:textId="389A0C9B" w:rsidR="00F25DE2" w:rsidRDefault="00F25DE2" w:rsidP="004F3C91">
      <w:pPr>
        <w:pStyle w:val="Nessunaspaziatura"/>
        <w:rPr>
          <w:sz w:val="23"/>
          <w:szCs w:val="23"/>
        </w:rPr>
      </w:pPr>
    </w:p>
    <w:p w14:paraId="708823E6" w14:textId="6D6A1E0D" w:rsidR="00F25DE2" w:rsidRDefault="00F25DE2" w:rsidP="00F25DE2">
      <w:pPr>
        <w:pStyle w:val="Nessunaspaziatura"/>
        <w:rPr>
          <w:sz w:val="23"/>
          <w:szCs w:val="23"/>
        </w:rPr>
      </w:pPr>
    </w:p>
    <w:p w14:paraId="1B0FD2A2" w14:textId="7F88B915" w:rsidR="00F25DE2" w:rsidRDefault="00F25DE2" w:rsidP="00F25DE2">
      <w:pPr>
        <w:pStyle w:val="Nessunaspaziatura"/>
        <w:rPr>
          <w:sz w:val="23"/>
          <w:szCs w:val="23"/>
        </w:rPr>
      </w:pPr>
    </w:p>
    <w:p w14:paraId="3B316865" w14:textId="3B9E1E9D" w:rsidR="00F25DE2" w:rsidRDefault="00F25DE2" w:rsidP="00F25DE2">
      <w:pPr>
        <w:pStyle w:val="Nessunaspaziatura"/>
        <w:rPr>
          <w:sz w:val="23"/>
          <w:szCs w:val="23"/>
        </w:rPr>
      </w:pPr>
    </w:p>
    <w:p w14:paraId="3C092F1F" w14:textId="16DB4DB3" w:rsidR="00F25DE2" w:rsidRDefault="00F25DE2" w:rsidP="00F25DE2">
      <w:pPr>
        <w:pStyle w:val="Nessunaspaziatura"/>
        <w:rPr>
          <w:sz w:val="23"/>
          <w:szCs w:val="23"/>
        </w:rPr>
      </w:pPr>
    </w:p>
    <w:p w14:paraId="012BDD08" w14:textId="00F0DF19" w:rsidR="00F25DE2" w:rsidRDefault="00F25DE2" w:rsidP="00F25DE2">
      <w:pPr>
        <w:pStyle w:val="Titolo1"/>
        <w:rPr>
          <w:color w:val="1F4E79"/>
          <w:lang w:val="it-IT"/>
        </w:rPr>
      </w:pPr>
      <w:bookmarkStart w:id="33" w:name="_Toc31448712"/>
      <w:r>
        <w:rPr>
          <w:color w:val="1F4E79"/>
          <w:lang w:val="it-IT"/>
        </w:rPr>
        <w:lastRenderedPageBreak/>
        <w:t>5</w:t>
      </w:r>
      <w:r w:rsidRPr="003E61C7">
        <w:rPr>
          <w:color w:val="1F4E79"/>
          <w:lang w:val="it-IT"/>
        </w:rPr>
        <w:t>.</w:t>
      </w:r>
      <w:r>
        <w:rPr>
          <w:color w:val="1F4E79"/>
          <w:lang w:val="it-IT"/>
        </w:rPr>
        <w:t xml:space="preserve"> Tutoring_Supervision</w:t>
      </w:r>
      <w:bookmarkEnd w:id="33"/>
    </w:p>
    <w:p w14:paraId="31D62099" w14:textId="393C21E5" w:rsidR="00F25DE2" w:rsidRPr="00F25DE2" w:rsidRDefault="00F25DE2" w:rsidP="00F25DE2">
      <w:pPr>
        <w:pStyle w:val="Titolo2"/>
        <w:rPr>
          <w:color w:val="auto"/>
          <w:lang w:val="it-IT"/>
        </w:rPr>
      </w:pPr>
      <w:bookmarkStart w:id="34" w:name="_Toc31448713"/>
      <w:r>
        <w:rPr>
          <w:color w:val="auto"/>
          <w:lang w:val="it-IT"/>
        </w:rPr>
        <w:t xml:space="preserve">5.1 </w:t>
      </w:r>
      <w:r w:rsidRPr="00F25DE2">
        <w:rPr>
          <w:color w:val="auto"/>
          <w:lang w:val="it-IT"/>
        </w:rPr>
        <w:t>RegistrationTutorSuccess</w:t>
      </w:r>
      <w:bookmarkEnd w:id="3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019"/>
        <w:gridCol w:w="1511"/>
        <w:gridCol w:w="4531"/>
      </w:tblGrid>
      <w:tr w:rsidR="00F25DE2" w:rsidRPr="004713C4" w14:paraId="32FF5300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7EAD52BD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 w:rsidRPr="00DE42E7"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 xml:space="preserve">NOME </w:t>
            </w:r>
          </w:p>
        </w:tc>
        <w:tc>
          <w:tcPr>
            <w:tcW w:w="6042" w:type="dxa"/>
            <w:gridSpan w:val="2"/>
          </w:tcPr>
          <w:p w14:paraId="5A4C0F99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RegistrationTutorSuccess</w:t>
            </w:r>
          </w:p>
        </w:tc>
      </w:tr>
      <w:tr w:rsidR="00F25DE2" w:rsidRPr="004713C4" w14:paraId="2B988238" w14:textId="77777777" w:rsidTr="000A3BBD">
        <w:trPr>
          <w:cantSplit/>
        </w:trPr>
        <w:tc>
          <w:tcPr>
            <w:tcW w:w="3019" w:type="dxa"/>
            <w:shd w:val="clear" w:color="auto" w:fill="1F4E79"/>
          </w:tcPr>
          <w:p w14:paraId="081FE87E" w14:textId="77777777" w:rsidR="00F25DE2" w:rsidRPr="00DE42E7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DATA</w:t>
            </w:r>
          </w:p>
        </w:tc>
        <w:tc>
          <w:tcPr>
            <w:tcW w:w="6042" w:type="dxa"/>
            <w:gridSpan w:val="2"/>
          </w:tcPr>
          <w:p w14:paraId="4B26D3CF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25/01/20</w:t>
            </w:r>
          </w:p>
        </w:tc>
      </w:tr>
      <w:tr w:rsidR="00F25DE2" w:rsidRPr="004713C4" w14:paraId="66FA144D" w14:textId="77777777" w:rsidTr="000A3BBD">
        <w:trPr>
          <w:cantSplit/>
        </w:trPr>
        <w:tc>
          <w:tcPr>
            <w:tcW w:w="9061" w:type="dxa"/>
            <w:gridSpan w:val="3"/>
            <w:shd w:val="clear" w:color="auto" w:fill="1F4E79"/>
          </w:tcPr>
          <w:p w14:paraId="14C865E7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ATTESO</w:t>
            </w:r>
          </w:p>
        </w:tc>
      </w:tr>
      <w:tr w:rsidR="00F25DE2" w:rsidRPr="00440DE7" w14:paraId="79FCDB0A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2E9AF75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lang w:val="it-IT"/>
              </w:rPr>
            </w:pPr>
            <w:r>
              <w:rPr>
                <w:rFonts w:asciiTheme="majorHAnsi" w:hAnsiTheme="majorHAnsi"/>
                <w:color w:val="auto"/>
                <w:lang w:val="it-IT"/>
              </w:rPr>
              <w:t>Corretto</w:t>
            </w:r>
          </w:p>
        </w:tc>
      </w:tr>
      <w:tr w:rsidR="00F25DE2" w:rsidRPr="004713C4" w14:paraId="70AFF76B" w14:textId="77777777" w:rsidTr="000A3BBD">
        <w:trPr>
          <w:cantSplit/>
          <w:trHeight w:val="505"/>
        </w:trPr>
        <w:tc>
          <w:tcPr>
            <w:tcW w:w="9061" w:type="dxa"/>
            <w:gridSpan w:val="3"/>
            <w:shd w:val="clear" w:color="auto" w:fill="1F4E79"/>
          </w:tcPr>
          <w:p w14:paraId="746C1008" w14:textId="77777777" w:rsidR="00F25DE2" w:rsidRPr="00DE41D4" w:rsidRDefault="00F25DE2" w:rsidP="000A3BBD">
            <w:pPr>
              <w:spacing w:after="61"/>
              <w:jc w:val="center"/>
              <w:rPr>
                <w:rFonts w:asciiTheme="majorHAnsi" w:hAnsiTheme="majorHAnsi"/>
                <w:b/>
                <w:bCs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OUTPUT SISTEMA</w:t>
            </w:r>
          </w:p>
        </w:tc>
      </w:tr>
      <w:tr w:rsidR="00F25DE2" w:rsidRPr="00440DE7" w14:paraId="6D5102DC" w14:textId="77777777" w:rsidTr="000A3BBD">
        <w:trPr>
          <w:cantSplit/>
        </w:trPr>
        <w:tc>
          <w:tcPr>
            <w:tcW w:w="9061" w:type="dxa"/>
            <w:gridSpan w:val="3"/>
            <w:shd w:val="clear" w:color="auto" w:fill="auto"/>
          </w:tcPr>
          <w:p w14:paraId="29B3AF18" w14:textId="77777777" w:rsidR="00F25DE2" w:rsidRPr="004713C4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  <w:tr w:rsidR="00F25DE2" w:rsidRPr="00440DE7" w14:paraId="174187D6" w14:textId="77777777" w:rsidTr="000A3BBD">
        <w:trPr>
          <w:cantSplit/>
        </w:trPr>
        <w:tc>
          <w:tcPr>
            <w:tcW w:w="4530" w:type="dxa"/>
            <w:gridSpan w:val="2"/>
            <w:shd w:val="clear" w:color="auto" w:fill="1F4E79"/>
          </w:tcPr>
          <w:p w14:paraId="57E79547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b/>
                <w:bCs/>
                <w:color w:val="FFFFFF" w:themeColor="background1"/>
                <w:szCs w:val="24"/>
                <w:lang w:val="it-IT"/>
              </w:rPr>
              <w:t>ESITO</w:t>
            </w:r>
          </w:p>
        </w:tc>
        <w:tc>
          <w:tcPr>
            <w:tcW w:w="4531" w:type="dxa"/>
            <w:shd w:val="clear" w:color="auto" w:fill="auto"/>
          </w:tcPr>
          <w:p w14:paraId="6A56993C" w14:textId="77777777" w:rsidR="00F25DE2" w:rsidRDefault="00F25DE2" w:rsidP="000A3BBD">
            <w:pPr>
              <w:spacing w:after="61"/>
              <w:jc w:val="center"/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</w:pPr>
            <w:r>
              <w:rPr>
                <w:rFonts w:asciiTheme="majorHAnsi" w:hAnsiTheme="majorHAnsi"/>
                <w:color w:val="auto"/>
                <w:sz w:val="22"/>
                <w:szCs w:val="22"/>
                <w:lang w:val="it-IT"/>
              </w:rPr>
              <w:t>Corretto</w:t>
            </w:r>
          </w:p>
        </w:tc>
      </w:tr>
    </w:tbl>
    <w:p w14:paraId="0364F7CC" w14:textId="52ED2D59" w:rsidR="00F25DE2" w:rsidRDefault="00F25DE2" w:rsidP="00F25DE2">
      <w:pPr>
        <w:pStyle w:val="Nessunaspaziatura"/>
      </w:pPr>
    </w:p>
    <w:p w14:paraId="6FF1A365" w14:textId="77777777" w:rsidR="00F25DE2" w:rsidRPr="00F25DE2" w:rsidRDefault="00F25DE2" w:rsidP="00F25DE2">
      <w:pPr>
        <w:pStyle w:val="Nessunaspaziatura"/>
      </w:pPr>
    </w:p>
    <w:p w14:paraId="5382FAD1" w14:textId="24164165" w:rsidR="00F25DE2" w:rsidRDefault="00F25DE2" w:rsidP="00F25DE2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5DF4EEA" wp14:editId="72E35BBE">
            <wp:extent cx="5757545" cy="3215640"/>
            <wp:effectExtent l="0" t="0" r="0" b="381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78228" w14:textId="77777777" w:rsidR="00F25DE2" w:rsidRDefault="00F25DE2" w:rsidP="00F25DE2">
      <w:pPr>
        <w:pStyle w:val="Nessunaspaziatura"/>
        <w:rPr>
          <w:sz w:val="23"/>
          <w:szCs w:val="23"/>
        </w:rPr>
      </w:pPr>
    </w:p>
    <w:sectPr w:rsidR="00F25DE2">
      <w:headerReference w:type="default" r:id="rId36"/>
      <w:footerReference w:type="default" r:id="rId37"/>
      <w:headerReference w:type="first" r:id="rId38"/>
      <w:pgSz w:w="11907" w:h="16839" w:code="1"/>
      <w:pgMar w:top="1148" w:right="1418" w:bottom="1148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EABCE9" w14:textId="77777777" w:rsidR="006817B9" w:rsidRDefault="006817B9">
      <w:pPr>
        <w:spacing w:line="240" w:lineRule="auto"/>
      </w:pPr>
      <w:r>
        <w:separator/>
      </w:r>
    </w:p>
  </w:endnote>
  <w:endnote w:type="continuationSeparator" w:id="0">
    <w:p w14:paraId="3DA06547" w14:textId="77777777" w:rsidR="006817B9" w:rsidRDefault="006817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80E75" w14:textId="60D7CC5A" w:rsidR="0009385A" w:rsidRPr="000A12A8" w:rsidRDefault="0009385A" w:rsidP="000A12A8">
    <w:pPr>
      <w:tabs>
        <w:tab w:val="center" w:pos="4550"/>
        <w:tab w:val="left" w:pos="5818"/>
        <w:tab w:val="right" w:pos="8811"/>
      </w:tabs>
      <w:ind w:right="260"/>
      <w:rPr>
        <w:color w:val="1F4E79"/>
        <w:sz w:val="16"/>
        <w:szCs w:val="16"/>
      </w:rPr>
    </w:pPr>
    <w:r w:rsidRPr="004C047A">
      <w:rPr>
        <w:color w:val="1F4E79"/>
        <w:sz w:val="18"/>
        <w:szCs w:val="18"/>
      </w:rPr>
      <w:t>T</w:t>
    </w:r>
    <w:r>
      <w:rPr>
        <w:color w:val="1F4E79"/>
        <w:sz w:val="18"/>
        <w:szCs w:val="18"/>
      </w:rPr>
      <w:t>E</w:t>
    </w:r>
    <w:r w:rsidRPr="004C047A">
      <w:rPr>
        <w:color w:val="1F4E79"/>
        <w:sz w:val="18"/>
        <w:szCs w:val="18"/>
      </w:rPr>
      <w:t>R</w:t>
    </w:r>
    <w:r>
      <w:rPr>
        <w:color w:val="1F4E79"/>
        <w:sz w:val="18"/>
        <w:szCs w:val="18"/>
      </w:rPr>
      <w:t xml:space="preserve"> - </w:t>
    </w:r>
    <w:r w:rsidRPr="004C047A">
      <w:rPr>
        <w:color w:val="1F4E79"/>
        <w:sz w:val="18"/>
        <w:szCs w:val="18"/>
      </w:rPr>
      <w:t>T</w:t>
    </w:r>
    <w:r>
      <w:rPr>
        <w:color w:val="1F4E79"/>
        <w:sz w:val="18"/>
        <w:szCs w:val="18"/>
      </w:rPr>
      <w:t>EST</w:t>
    </w:r>
    <w:r w:rsidRPr="004C047A">
      <w:rPr>
        <w:color w:val="1F4E79"/>
        <w:sz w:val="18"/>
        <w:szCs w:val="18"/>
      </w:rPr>
      <w:t xml:space="preserve"> </w:t>
    </w:r>
    <w:r>
      <w:rPr>
        <w:color w:val="1F4E79"/>
        <w:sz w:val="18"/>
        <w:szCs w:val="18"/>
      </w:rPr>
      <w:t>EXECUTION</w:t>
    </w:r>
    <w:r w:rsidRPr="004C047A">
      <w:rPr>
        <w:color w:val="1F4E79"/>
        <w:sz w:val="18"/>
        <w:szCs w:val="18"/>
      </w:rPr>
      <w:t xml:space="preserve"> </w:t>
    </w:r>
    <w:r>
      <w:rPr>
        <w:color w:val="1F4E79"/>
        <w:sz w:val="18"/>
        <w:szCs w:val="18"/>
      </w:rPr>
      <w:t>REPORT</w:t>
    </w:r>
    <w:r w:rsidRPr="000C03F1"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ab/>
    </w:r>
    <w:r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>Pag.</w:t>
    </w:r>
    <w:r w:rsidRPr="000C03F1">
      <w:rPr>
        <w:color w:val="1F4E79"/>
        <w:sz w:val="16"/>
        <w:szCs w:val="16"/>
      </w:rPr>
      <w:t xml:space="preserve">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PAGE 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  <w:r w:rsidRPr="000A12A8">
      <w:rPr>
        <w:color w:val="1F4E79"/>
        <w:sz w:val="16"/>
        <w:szCs w:val="16"/>
        <w:lang w:val="it-IT"/>
      </w:rPr>
      <w:t xml:space="preserve"> |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NUMPAGES  \* Arabic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738C16" w14:textId="77777777" w:rsidR="006817B9" w:rsidRDefault="006817B9">
      <w:pPr>
        <w:spacing w:line="240" w:lineRule="auto"/>
      </w:pPr>
      <w:r>
        <w:separator/>
      </w:r>
    </w:p>
  </w:footnote>
  <w:footnote w:type="continuationSeparator" w:id="0">
    <w:p w14:paraId="2FF6B893" w14:textId="77777777" w:rsidR="006817B9" w:rsidRDefault="006817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91DE0" w14:textId="77777777" w:rsidR="0009385A" w:rsidRPr="006669AE" w:rsidRDefault="0009385A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61312" behindDoc="0" locked="0" layoutInCell="1" allowOverlap="1" wp14:anchorId="6D22B31A" wp14:editId="673DEB5F">
          <wp:simplePos x="0" y="0"/>
          <wp:positionH relativeFrom="column">
            <wp:posOffset>-110490</wp:posOffset>
          </wp:positionH>
          <wp:positionV relativeFrom="paragraph">
            <wp:posOffset>-83573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3" name="Immagin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446BBA4B" w14:textId="77777777" w:rsidR="0009385A" w:rsidRPr="006669AE" w:rsidRDefault="0009385A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Laurea </w:t>
    </w:r>
    <w:r>
      <w:rPr>
        <w:rFonts w:ascii="Century Gothic" w:hAnsi="Century Gothic"/>
        <w:color w:val="000000" w:themeColor="text1"/>
        <w:szCs w:val="24"/>
        <w:lang w:val="it-IT"/>
      </w:rPr>
      <w:t>Triennale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 in </w:t>
    </w:r>
    <w:r>
      <w:rPr>
        <w:rFonts w:ascii="Century Gothic" w:hAnsi="Century Gothic"/>
        <w:color w:val="000000" w:themeColor="text1"/>
        <w:szCs w:val="24"/>
        <w:lang w:val="it-IT"/>
      </w:rPr>
      <w:t>I</w:t>
    </w:r>
    <w:r w:rsidRPr="006669AE">
      <w:rPr>
        <w:rFonts w:ascii="Century Gothic" w:hAnsi="Century Gothic"/>
        <w:color w:val="000000" w:themeColor="text1"/>
        <w:szCs w:val="24"/>
        <w:lang w:val="it-IT"/>
      </w:rPr>
      <w:t>nformatica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Università di Salerno</w:t>
    </w:r>
  </w:p>
  <w:p w14:paraId="73D6B79F" w14:textId="3073636B" w:rsidR="0009385A" w:rsidRPr="006669AE" w:rsidRDefault="0009385A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>
      <w:rPr>
        <w:rFonts w:ascii="Century Gothic" w:hAnsi="Century Gothic"/>
        <w:color w:val="000000" w:themeColor="text1"/>
        <w:szCs w:val="24"/>
        <w:lang w:val="it-IT"/>
      </w:rPr>
      <w:t xml:space="preserve"> C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orso di </w:t>
    </w:r>
    <w:r>
      <w:rPr>
        <w:rFonts w:ascii="Century Gothic" w:hAnsi="Century Gothic"/>
        <w:i/>
        <w:color w:val="000000" w:themeColor="text1"/>
        <w:szCs w:val="24"/>
        <w:lang w:val="it-IT"/>
      </w:rPr>
      <w:t>Ingegneria del</w:t>
    </w:r>
    <w:r w:rsidRPr="006669AE">
      <w:rPr>
        <w:rFonts w:ascii="Century Gothic" w:hAnsi="Century Gothic"/>
        <w:i/>
        <w:color w:val="000000" w:themeColor="text1"/>
        <w:szCs w:val="24"/>
        <w:lang w:val="it-IT"/>
      </w:rPr>
      <w:t xml:space="preserve"> Software</w:t>
    </w:r>
    <w:r>
      <w:rPr>
        <w:rFonts w:ascii="Century Gothic" w:hAnsi="Century Gothic"/>
        <w:i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 Prof.ssa F.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Ferrucci</w:t>
    </w:r>
  </w:p>
  <w:p w14:paraId="0F4F37F7" w14:textId="77777777" w:rsidR="0009385A" w:rsidRPr="006669AE" w:rsidRDefault="0009385A" w:rsidP="00814771">
    <w:pPr>
      <w:pStyle w:val="Intestazione"/>
      <w:rPr>
        <w:lang w:val="it-IT"/>
      </w:rPr>
    </w:pPr>
  </w:p>
  <w:p w14:paraId="2B18E4C2" w14:textId="77777777" w:rsidR="0009385A" w:rsidRPr="000A12A8" w:rsidRDefault="0009385A">
    <w:pPr>
      <w:pStyle w:val="Intestazione"/>
      <w:rPr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1FE7E" w14:textId="77777777" w:rsidR="0009385A" w:rsidRPr="006669AE" w:rsidRDefault="0009385A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5DD8540B" wp14:editId="4F1D2507">
          <wp:simplePos x="0" y="0"/>
          <wp:positionH relativeFrom="column">
            <wp:posOffset>-3810</wp:posOffset>
          </wp:positionH>
          <wp:positionV relativeFrom="paragraph">
            <wp:posOffset>-189865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4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595D2487" w14:textId="77777777" w:rsidR="0009385A" w:rsidRPr="006669AE" w:rsidRDefault="0009385A" w:rsidP="00814771">
    <w:pPr>
      <w:pStyle w:val="Intestazione"/>
      <w:jc w:val="center"/>
      <w:rPr>
        <w:szCs w:val="24"/>
        <w:lang w:val="it-IT"/>
      </w:rPr>
    </w:pPr>
  </w:p>
  <w:p w14:paraId="654F3984" w14:textId="77777777" w:rsidR="0009385A" w:rsidRPr="009D3FEB" w:rsidRDefault="0009385A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>Laurea Triennale in Informatica - Università di Salerno</w:t>
    </w:r>
  </w:p>
  <w:p w14:paraId="2B5E5B11" w14:textId="77777777" w:rsidR="0009385A" w:rsidRPr="009D3FEB" w:rsidRDefault="0009385A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 xml:space="preserve">Corso di </w:t>
    </w:r>
    <w:r w:rsidRPr="009D3FEB">
      <w:rPr>
        <w:rFonts w:ascii="Century Gothic" w:hAnsi="Century Gothic"/>
        <w:i/>
        <w:color w:val="auto"/>
        <w:szCs w:val="24"/>
        <w:lang w:val="it-IT"/>
      </w:rPr>
      <w:t xml:space="preserve">Ingegneria del Software </w:t>
    </w:r>
    <w:r w:rsidRPr="009D3FEB">
      <w:rPr>
        <w:rFonts w:ascii="Century Gothic" w:hAnsi="Century Gothic"/>
        <w:color w:val="auto"/>
        <w:szCs w:val="24"/>
        <w:lang w:val="it-IT"/>
      </w:rPr>
      <w:t>- Prof.ssa F.Ferrucci</w:t>
    </w:r>
  </w:p>
  <w:p w14:paraId="7C78B206" w14:textId="77777777" w:rsidR="0009385A" w:rsidRPr="000A12A8" w:rsidRDefault="0009385A">
    <w:pPr>
      <w:pStyle w:val="Intestazione"/>
      <w:rPr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4B1C"/>
    <w:multiLevelType w:val="hybridMultilevel"/>
    <w:tmpl w:val="3222A7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112F1"/>
    <w:multiLevelType w:val="hybridMultilevel"/>
    <w:tmpl w:val="D5D047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7581A"/>
    <w:multiLevelType w:val="hybridMultilevel"/>
    <w:tmpl w:val="2FD08BEE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4904754"/>
    <w:multiLevelType w:val="hybridMultilevel"/>
    <w:tmpl w:val="8B5A6E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93B28"/>
    <w:multiLevelType w:val="hybridMultilevel"/>
    <w:tmpl w:val="5890E2D0"/>
    <w:lvl w:ilvl="0" w:tplc="ABD2410E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D95393"/>
    <w:multiLevelType w:val="hybridMultilevel"/>
    <w:tmpl w:val="EFD8D0D0"/>
    <w:lvl w:ilvl="0" w:tplc="08AC288C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C3274E"/>
    <w:multiLevelType w:val="hybridMultilevel"/>
    <w:tmpl w:val="46EC17DE"/>
    <w:lvl w:ilvl="0" w:tplc="DB82AD7C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C774F"/>
    <w:multiLevelType w:val="hybridMultilevel"/>
    <w:tmpl w:val="C58C20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97757A"/>
    <w:multiLevelType w:val="hybridMultilevel"/>
    <w:tmpl w:val="9B88265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CF70D2"/>
    <w:multiLevelType w:val="hybridMultilevel"/>
    <w:tmpl w:val="E44833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D09E9"/>
    <w:multiLevelType w:val="hybridMultilevel"/>
    <w:tmpl w:val="B0A899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6487A"/>
    <w:multiLevelType w:val="hybridMultilevel"/>
    <w:tmpl w:val="5B649F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46F61"/>
    <w:multiLevelType w:val="hybridMultilevel"/>
    <w:tmpl w:val="6C5A4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6432B"/>
    <w:multiLevelType w:val="hybridMultilevel"/>
    <w:tmpl w:val="1A847F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335EE7"/>
    <w:multiLevelType w:val="hybridMultilevel"/>
    <w:tmpl w:val="2AD6C1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326989"/>
    <w:multiLevelType w:val="hybridMultilevel"/>
    <w:tmpl w:val="EB98AAC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FD0EC5"/>
    <w:multiLevelType w:val="hybridMultilevel"/>
    <w:tmpl w:val="AC4447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825EA"/>
    <w:multiLevelType w:val="hybridMultilevel"/>
    <w:tmpl w:val="8BBE73E6"/>
    <w:lvl w:ilvl="0" w:tplc="443AEB6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56C24"/>
    <w:multiLevelType w:val="multilevel"/>
    <w:tmpl w:val="FBF0D9D0"/>
    <w:lvl w:ilvl="0">
      <w:start w:val="1"/>
      <w:numFmt w:val="upperRoman"/>
      <w:pStyle w:val="Sommario1"/>
      <w:lvlText w:val="%1.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1" w15:restartNumberingAfterBreak="0">
    <w:nsid w:val="4B1E7034"/>
    <w:multiLevelType w:val="hybridMultilevel"/>
    <w:tmpl w:val="F68A9E48"/>
    <w:lvl w:ilvl="0" w:tplc="31A6FCE2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C2146"/>
    <w:multiLevelType w:val="hybridMultilevel"/>
    <w:tmpl w:val="6E8EC3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E1040A"/>
    <w:multiLevelType w:val="hybridMultilevel"/>
    <w:tmpl w:val="528067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E21F45"/>
    <w:multiLevelType w:val="hybridMultilevel"/>
    <w:tmpl w:val="AD7614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7D2FB7"/>
    <w:multiLevelType w:val="hybridMultilevel"/>
    <w:tmpl w:val="91C00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451A3C"/>
    <w:multiLevelType w:val="hybridMultilevel"/>
    <w:tmpl w:val="4EBCEB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61472"/>
    <w:multiLevelType w:val="hybridMultilevel"/>
    <w:tmpl w:val="F9CCD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C10B7C"/>
    <w:multiLevelType w:val="hybridMultilevel"/>
    <w:tmpl w:val="9A10E4D6"/>
    <w:lvl w:ilvl="0" w:tplc="953EF4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="Times New Roman"/>
        <w:b w:val="0"/>
        <w:bCs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FE33E4"/>
    <w:multiLevelType w:val="hybridMultilevel"/>
    <w:tmpl w:val="EFE47D48"/>
    <w:lvl w:ilvl="0" w:tplc="B8D8E81A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03573C"/>
    <w:multiLevelType w:val="hybridMultilevel"/>
    <w:tmpl w:val="DB443B4C"/>
    <w:lvl w:ilvl="0" w:tplc="68F6FBC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010A76"/>
    <w:multiLevelType w:val="hybridMultilevel"/>
    <w:tmpl w:val="07AEFEA2"/>
    <w:lvl w:ilvl="0" w:tplc="DDACC542">
      <w:numFmt w:val="bullet"/>
      <w:lvlText w:val="•"/>
      <w:lvlJc w:val="left"/>
      <w:pPr>
        <w:ind w:left="324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9DA1EC6"/>
    <w:multiLevelType w:val="multilevel"/>
    <w:tmpl w:val="81B6B8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B527593"/>
    <w:multiLevelType w:val="hybridMultilevel"/>
    <w:tmpl w:val="A372C840"/>
    <w:lvl w:ilvl="0" w:tplc="B62C2CBE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47346E"/>
    <w:multiLevelType w:val="hybridMultilevel"/>
    <w:tmpl w:val="F3466304"/>
    <w:lvl w:ilvl="0" w:tplc="DDACC542">
      <w:numFmt w:val="bullet"/>
      <w:lvlText w:val="•"/>
      <w:lvlJc w:val="left"/>
      <w:pPr>
        <w:ind w:left="180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0E712F1"/>
    <w:multiLevelType w:val="hybridMultilevel"/>
    <w:tmpl w:val="813E86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4804B4"/>
    <w:multiLevelType w:val="hybridMultilevel"/>
    <w:tmpl w:val="2CD668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A20A90"/>
    <w:multiLevelType w:val="hybridMultilevel"/>
    <w:tmpl w:val="CB2CF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8F7A7A"/>
    <w:multiLevelType w:val="hybridMultilevel"/>
    <w:tmpl w:val="EE942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5"/>
  </w:num>
  <w:num w:numId="4">
    <w:abstractNumId w:val="24"/>
  </w:num>
  <w:num w:numId="5">
    <w:abstractNumId w:val="21"/>
  </w:num>
  <w:num w:numId="6">
    <w:abstractNumId w:val="9"/>
  </w:num>
  <w:num w:numId="7">
    <w:abstractNumId w:val="8"/>
  </w:num>
  <w:num w:numId="8">
    <w:abstractNumId w:val="28"/>
  </w:num>
  <w:num w:numId="9">
    <w:abstractNumId w:val="25"/>
  </w:num>
  <w:num w:numId="10">
    <w:abstractNumId w:val="26"/>
  </w:num>
  <w:num w:numId="11">
    <w:abstractNumId w:val="27"/>
  </w:num>
  <w:num w:numId="12">
    <w:abstractNumId w:val="18"/>
  </w:num>
  <w:num w:numId="13">
    <w:abstractNumId w:val="0"/>
  </w:num>
  <w:num w:numId="14">
    <w:abstractNumId w:val="14"/>
  </w:num>
  <w:num w:numId="15">
    <w:abstractNumId w:val="1"/>
  </w:num>
  <w:num w:numId="16">
    <w:abstractNumId w:val="3"/>
  </w:num>
  <w:num w:numId="17">
    <w:abstractNumId w:val="35"/>
  </w:num>
  <w:num w:numId="18">
    <w:abstractNumId w:val="38"/>
  </w:num>
  <w:num w:numId="19">
    <w:abstractNumId w:val="2"/>
  </w:num>
  <w:num w:numId="20">
    <w:abstractNumId w:val="34"/>
  </w:num>
  <w:num w:numId="21">
    <w:abstractNumId w:val="31"/>
  </w:num>
  <w:num w:numId="22">
    <w:abstractNumId w:val="33"/>
  </w:num>
  <w:num w:numId="23">
    <w:abstractNumId w:val="29"/>
  </w:num>
  <w:num w:numId="24">
    <w:abstractNumId w:val="6"/>
  </w:num>
  <w:num w:numId="25">
    <w:abstractNumId w:val="5"/>
  </w:num>
  <w:num w:numId="26">
    <w:abstractNumId w:val="30"/>
  </w:num>
  <w:num w:numId="27">
    <w:abstractNumId w:val="19"/>
  </w:num>
  <w:num w:numId="28">
    <w:abstractNumId w:val="4"/>
  </w:num>
  <w:num w:numId="29">
    <w:abstractNumId w:val="36"/>
  </w:num>
  <w:num w:numId="30">
    <w:abstractNumId w:val="13"/>
  </w:num>
  <w:num w:numId="31">
    <w:abstractNumId w:val="37"/>
  </w:num>
  <w:num w:numId="32">
    <w:abstractNumId w:val="16"/>
  </w:num>
  <w:num w:numId="33">
    <w:abstractNumId w:val="32"/>
  </w:num>
  <w:num w:numId="34">
    <w:abstractNumId w:val="11"/>
  </w:num>
  <w:num w:numId="35">
    <w:abstractNumId w:val="12"/>
  </w:num>
  <w:num w:numId="36">
    <w:abstractNumId w:val="17"/>
  </w:num>
  <w:num w:numId="37">
    <w:abstractNumId w:val="23"/>
  </w:num>
  <w:num w:numId="38">
    <w:abstractNumId w:val="7"/>
  </w:num>
  <w:num w:numId="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7D"/>
    <w:rsid w:val="00030C19"/>
    <w:rsid w:val="000328E0"/>
    <w:rsid w:val="00034FC7"/>
    <w:rsid w:val="00036F26"/>
    <w:rsid w:val="000407A2"/>
    <w:rsid w:val="00040C23"/>
    <w:rsid w:val="00044985"/>
    <w:rsid w:val="000452B4"/>
    <w:rsid w:val="000561A3"/>
    <w:rsid w:val="00072E55"/>
    <w:rsid w:val="00074C8B"/>
    <w:rsid w:val="00077C38"/>
    <w:rsid w:val="00083DF2"/>
    <w:rsid w:val="0009385A"/>
    <w:rsid w:val="000A12A8"/>
    <w:rsid w:val="000A2E94"/>
    <w:rsid w:val="000A573B"/>
    <w:rsid w:val="000A7B62"/>
    <w:rsid w:val="000B08A3"/>
    <w:rsid w:val="000C03F1"/>
    <w:rsid w:val="000C1120"/>
    <w:rsid w:val="000C1127"/>
    <w:rsid w:val="000D05B9"/>
    <w:rsid w:val="000D6C2D"/>
    <w:rsid w:val="000E408B"/>
    <w:rsid w:val="000E776C"/>
    <w:rsid w:val="0011272D"/>
    <w:rsid w:val="001131D0"/>
    <w:rsid w:val="0011401A"/>
    <w:rsid w:val="001178F4"/>
    <w:rsid w:val="001209E6"/>
    <w:rsid w:val="001252D4"/>
    <w:rsid w:val="00127863"/>
    <w:rsid w:val="00136C8D"/>
    <w:rsid w:val="00143B49"/>
    <w:rsid w:val="0014604F"/>
    <w:rsid w:val="001466CD"/>
    <w:rsid w:val="00153A27"/>
    <w:rsid w:val="00155218"/>
    <w:rsid w:val="00156672"/>
    <w:rsid w:val="00163BE7"/>
    <w:rsid w:val="001649D5"/>
    <w:rsid w:val="00164FD6"/>
    <w:rsid w:val="00167270"/>
    <w:rsid w:val="00171E5A"/>
    <w:rsid w:val="001753F5"/>
    <w:rsid w:val="00175D8B"/>
    <w:rsid w:val="00181C16"/>
    <w:rsid w:val="00185E9B"/>
    <w:rsid w:val="00186EF2"/>
    <w:rsid w:val="00190021"/>
    <w:rsid w:val="001A1EC4"/>
    <w:rsid w:val="001B325F"/>
    <w:rsid w:val="001B3BB4"/>
    <w:rsid w:val="001E373A"/>
    <w:rsid w:val="001E37C2"/>
    <w:rsid w:val="001E5670"/>
    <w:rsid w:val="001F151D"/>
    <w:rsid w:val="001F36A5"/>
    <w:rsid w:val="001F52BC"/>
    <w:rsid w:val="001F7D1B"/>
    <w:rsid w:val="00200DDB"/>
    <w:rsid w:val="00202A7F"/>
    <w:rsid w:val="002124F1"/>
    <w:rsid w:val="00217ED4"/>
    <w:rsid w:val="00240C03"/>
    <w:rsid w:val="00241145"/>
    <w:rsid w:val="00253CFB"/>
    <w:rsid w:val="00260696"/>
    <w:rsid w:val="0026167D"/>
    <w:rsid w:val="002620CB"/>
    <w:rsid w:val="002675B3"/>
    <w:rsid w:val="0028529C"/>
    <w:rsid w:val="00294C55"/>
    <w:rsid w:val="002B110A"/>
    <w:rsid w:val="002B49F3"/>
    <w:rsid w:val="002C5716"/>
    <w:rsid w:val="002E3487"/>
    <w:rsid w:val="002F57C8"/>
    <w:rsid w:val="002F69D2"/>
    <w:rsid w:val="002F7F31"/>
    <w:rsid w:val="003026E3"/>
    <w:rsid w:val="00305A1F"/>
    <w:rsid w:val="00332F2B"/>
    <w:rsid w:val="00336EA4"/>
    <w:rsid w:val="00343AB4"/>
    <w:rsid w:val="003440C3"/>
    <w:rsid w:val="0034609B"/>
    <w:rsid w:val="00351A9E"/>
    <w:rsid w:val="00352F01"/>
    <w:rsid w:val="0035591B"/>
    <w:rsid w:val="00357EA4"/>
    <w:rsid w:val="00361321"/>
    <w:rsid w:val="0036154E"/>
    <w:rsid w:val="0036227D"/>
    <w:rsid w:val="00365A06"/>
    <w:rsid w:val="00370FCC"/>
    <w:rsid w:val="00371A5E"/>
    <w:rsid w:val="0038047F"/>
    <w:rsid w:val="00391B39"/>
    <w:rsid w:val="003A10E8"/>
    <w:rsid w:val="003A11BC"/>
    <w:rsid w:val="003A1A39"/>
    <w:rsid w:val="003A414E"/>
    <w:rsid w:val="003A4546"/>
    <w:rsid w:val="003A7068"/>
    <w:rsid w:val="003B1F9A"/>
    <w:rsid w:val="003B359F"/>
    <w:rsid w:val="003B4B87"/>
    <w:rsid w:val="003D24C1"/>
    <w:rsid w:val="003E61C7"/>
    <w:rsid w:val="003F2B7B"/>
    <w:rsid w:val="00401FC6"/>
    <w:rsid w:val="0041307F"/>
    <w:rsid w:val="00413786"/>
    <w:rsid w:val="004148B4"/>
    <w:rsid w:val="004310EF"/>
    <w:rsid w:val="004466E9"/>
    <w:rsid w:val="00447C65"/>
    <w:rsid w:val="0045187D"/>
    <w:rsid w:val="00462CA1"/>
    <w:rsid w:val="00485615"/>
    <w:rsid w:val="00486C03"/>
    <w:rsid w:val="00491E10"/>
    <w:rsid w:val="004A29E6"/>
    <w:rsid w:val="004A7A93"/>
    <w:rsid w:val="004B5AB9"/>
    <w:rsid w:val="004C047A"/>
    <w:rsid w:val="004C314F"/>
    <w:rsid w:val="004D0BA2"/>
    <w:rsid w:val="004D3AFE"/>
    <w:rsid w:val="004E1D3F"/>
    <w:rsid w:val="004F3C91"/>
    <w:rsid w:val="004F43A8"/>
    <w:rsid w:val="00523A23"/>
    <w:rsid w:val="00523C3A"/>
    <w:rsid w:val="0052637A"/>
    <w:rsid w:val="00526F95"/>
    <w:rsid w:val="0053435D"/>
    <w:rsid w:val="0053618A"/>
    <w:rsid w:val="0053709E"/>
    <w:rsid w:val="00540BF1"/>
    <w:rsid w:val="00542E70"/>
    <w:rsid w:val="00543756"/>
    <w:rsid w:val="00545EE8"/>
    <w:rsid w:val="00556693"/>
    <w:rsid w:val="00562211"/>
    <w:rsid w:val="00565C86"/>
    <w:rsid w:val="00574168"/>
    <w:rsid w:val="00574C06"/>
    <w:rsid w:val="005772C2"/>
    <w:rsid w:val="00584F42"/>
    <w:rsid w:val="00586313"/>
    <w:rsid w:val="00586BBA"/>
    <w:rsid w:val="00590158"/>
    <w:rsid w:val="00590D1A"/>
    <w:rsid w:val="005B4A06"/>
    <w:rsid w:val="005B6AB1"/>
    <w:rsid w:val="005D247A"/>
    <w:rsid w:val="005D5AB0"/>
    <w:rsid w:val="005D67B3"/>
    <w:rsid w:val="005E3763"/>
    <w:rsid w:val="005F1746"/>
    <w:rsid w:val="005F1BFD"/>
    <w:rsid w:val="005F21B0"/>
    <w:rsid w:val="00603AC3"/>
    <w:rsid w:val="00603BDF"/>
    <w:rsid w:val="00606F44"/>
    <w:rsid w:val="00611DF9"/>
    <w:rsid w:val="0061268D"/>
    <w:rsid w:val="006177B0"/>
    <w:rsid w:val="00624A63"/>
    <w:rsid w:val="00631E45"/>
    <w:rsid w:val="00640FE8"/>
    <w:rsid w:val="00647C37"/>
    <w:rsid w:val="0065488D"/>
    <w:rsid w:val="00654D87"/>
    <w:rsid w:val="00662658"/>
    <w:rsid w:val="00662BAB"/>
    <w:rsid w:val="00665E3C"/>
    <w:rsid w:val="00673429"/>
    <w:rsid w:val="00680F0F"/>
    <w:rsid w:val="00681252"/>
    <w:rsid w:val="006817B9"/>
    <w:rsid w:val="00682D30"/>
    <w:rsid w:val="00683433"/>
    <w:rsid w:val="006871A8"/>
    <w:rsid w:val="00690E57"/>
    <w:rsid w:val="00693024"/>
    <w:rsid w:val="0069499F"/>
    <w:rsid w:val="006B4A8D"/>
    <w:rsid w:val="006C1D7A"/>
    <w:rsid w:val="006C29FC"/>
    <w:rsid w:val="006C64B1"/>
    <w:rsid w:val="006D641B"/>
    <w:rsid w:val="006E5695"/>
    <w:rsid w:val="006F2D4D"/>
    <w:rsid w:val="006F4C36"/>
    <w:rsid w:val="0071034D"/>
    <w:rsid w:val="00710B97"/>
    <w:rsid w:val="00712D04"/>
    <w:rsid w:val="00712D2D"/>
    <w:rsid w:val="007203FA"/>
    <w:rsid w:val="00724AD5"/>
    <w:rsid w:val="00732343"/>
    <w:rsid w:val="00734922"/>
    <w:rsid w:val="00734FFC"/>
    <w:rsid w:val="007502F4"/>
    <w:rsid w:val="00752606"/>
    <w:rsid w:val="00752C28"/>
    <w:rsid w:val="00764DCE"/>
    <w:rsid w:val="007725D0"/>
    <w:rsid w:val="007758EF"/>
    <w:rsid w:val="00786D77"/>
    <w:rsid w:val="0079424D"/>
    <w:rsid w:val="007A397A"/>
    <w:rsid w:val="007A504C"/>
    <w:rsid w:val="007A52BA"/>
    <w:rsid w:val="007C7557"/>
    <w:rsid w:val="007D3893"/>
    <w:rsid w:val="007D5C6E"/>
    <w:rsid w:val="007F1385"/>
    <w:rsid w:val="007F54B3"/>
    <w:rsid w:val="008032C3"/>
    <w:rsid w:val="00807F55"/>
    <w:rsid w:val="0081311E"/>
    <w:rsid w:val="008139B0"/>
    <w:rsid w:val="00814771"/>
    <w:rsid w:val="00817C84"/>
    <w:rsid w:val="00826A42"/>
    <w:rsid w:val="008303A8"/>
    <w:rsid w:val="008304AE"/>
    <w:rsid w:val="00831644"/>
    <w:rsid w:val="008354DD"/>
    <w:rsid w:val="0084243A"/>
    <w:rsid w:val="00855935"/>
    <w:rsid w:val="00860736"/>
    <w:rsid w:val="0087310B"/>
    <w:rsid w:val="008823E5"/>
    <w:rsid w:val="00891AC5"/>
    <w:rsid w:val="008959ED"/>
    <w:rsid w:val="008A2C51"/>
    <w:rsid w:val="008A4150"/>
    <w:rsid w:val="008B5A1C"/>
    <w:rsid w:val="008C01A4"/>
    <w:rsid w:val="008C4C86"/>
    <w:rsid w:val="008E5244"/>
    <w:rsid w:val="008E7AA6"/>
    <w:rsid w:val="00907AA6"/>
    <w:rsid w:val="00910CB4"/>
    <w:rsid w:val="00912799"/>
    <w:rsid w:val="00912A07"/>
    <w:rsid w:val="00914709"/>
    <w:rsid w:val="009148B8"/>
    <w:rsid w:val="009161BC"/>
    <w:rsid w:val="00921C5C"/>
    <w:rsid w:val="00930099"/>
    <w:rsid w:val="009320EE"/>
    <w:rsid w:val="00936223"/>
    <w:rsid w:val="00950D8F"/>
    <w:rsid w:val="00954F56"/>
    <w:rsid w:val="009552D7"/>
    <w:rsid w:val="00961427"/>
    <w:rsid w:val="009615E2"/>
    <w:rsid w:val="00970098"/>
    <w:rsid w:val="00970244"/>
    <w:rsid w:val="00973DFD"/>
    <w:rsid w:val="00975B5E"/>
    <w:rsid w:val="00976F36"/>
    <w:rsid w:val="00981605"/>
    <w:rsid w:val="00985FA7"/>
    <w:rsid w:val="00986345"/>
    <w:rsid w:val="009955F1"/>
    <w:rsid w:val="009A4A62"/>
    <w:rsid w:val="009A4DE7"/>
    <w:rsid w:val="009B0B10"/>
    <w:rsid w:val="009B34AC"/>
    <w:rsid w:val="009E27DA"/>
    <w:rsid w:val="009E4155"/>
    <w:rsid w:val="009F283D"/>
    <w:rsid w:val="009F3310"/>
    <w:rsid w:val="00A218E2"/>
    <w:rsid w:val="00A22731"/>
    <w:rsid w:val="00A330AA"/>
    <w:rsid w:val="00A419CA"/>
    <w:rsid w:val="00A53DC1"/>
    <w:rsid w:val="00A5531A"/>
    <w:rsid w:val="00A61966"/>
    <w:rsid w:val="00A667CA"/>
    <w:rsid w:val="00A7331E"/>
    <w:rsid w:val="00A8423D"/>
    <w:rsid w:val="00A909DB"/>
    <w:rsid w:val="00AA69D6"/>
    <w:rsid w:val="00AB39EC"/>
    <w:rsid w:val="00AB3FB7"/>
    <w:rsid w:val="00AE1AEE"/>
    <w:rsid w:val="00AE5233"/>
    <w:rsid w:val="00AE7FBE"/>
    <w:rsid w:val="00B00E03"/>
    <w:rsid w:val="00B0274A"/>
    <w:rsid w:val="00B07C02"/>
    <w:rsid w:val="00B16349"/>
    <w:rsid w:val="00B24F06"/>
    <w:rsid w:val="00B2594D"/>
    <w:rsid w:val="00B306E0"/>
    <w:rsid w:val="00B43490"/>
    <w:rsid w:val="00B55099"/>
    <w:rsid w:val="00B65F7E"/>
    <w:rsid w:val="00B77CB0"/>
    <w:rsid w:val="00BB26B7"/>
    <w:rsid w:val="00BB5EBF"/>
    <w:rsid w:val="00BC4E4C"/>
    <w:rsid w:val="00BC6AEE"/>
    <w:rsid w:val="00BD5B1B"/>
    <w:rsid w:val="00BE699F"/>
    <w:rsid w:val="00BE71E7"/>
    <w:rsid w:val="00BF24A5"/>
    <w:rsid w:val="00BF6260"/>
    <w:rsid w:val="00C03919"/>
    <w:rsid w:val="00C03B8F"/>
    <w:rsid w:val="00C072DD"/>
    <w:rsid w:val="00C1139E"/>
    <w:rsid w:val="00C136C3"/>
    <w:rsid w:val="00C17791"/>
    <w:rsid w:val="00C2492F"/>
    <w:rsid w:val="00C30F71"/>
    <w:rsid w:val="00C323F8"/>
    <w:rsid w:val="00C41FC6"/>
    <w:rsid w:val="00C63F02"/>
    <w:rsid w:val="00C71201"/>
    <w:rsid w:val="00C77A15"/>
    <w:rsid w:val="00C879A6"/>
    <w:rsid w:val="00C903E3"/>
    <w:rsid w:val="00C96821"/>
    <w:rsid w:val="00CB64D7"/>
    <w:rsid w:val="00CC6A24"/>
    <w:rsid w:val="00CF4187"/>
    <w:rsid w:val="00CF5069"/>
    <w:rsid w:val="00CF56FC"/>
    <w:rsid w:val="00D07CAE"/>
    <w:rsid w:val="00D07F2F"/>
    <w:rsid w:val="00D1540E"/>
    <w:rsid w:val="00D15D3A"/>
    <w:rsid w:val="00D17BC7"/>
    <w:rsid w:val="00D20221"/>
    <w:rsid w:val="00D232D8"/>
    <w:rsid w:val="00D40619"/>
    <w:rsid w:val="00D45F0C"/>
    <w:rsid w:val="00D46331"/>
    <w:rsid w:val="00D56FCD"/>
    <w:rsid w:val="00D60802"/>
    <w:rsid w:val="00D7110C"/>
    <w:rsid w:val="00D76012"/>
    <w:rsid w:val="00D761EA"/>
    <w:rsid w:val="00D82915"/>
    <w:rsid w:val="00D83C87"/>
    <w:rsid w:val="00D8736B"/>
    <w:rsid w:val="00D91760"/>
    <w:rsid w:val="00D92E89"/>
    <w:rsid w:val="00D94CC9"/>
    <w:rsid w:val="00DA2409"/>
    <w:rsid w:val="00DA2945"/>
    <w:rsid w:val="00DA56EC"/>
    <w:rsid w:val="00DB7513"/>
    <w:rsid w:val="00DE41D4"/>
    <w:rsid w:val="00DF0514"/>
    <w:rsid w:val="00DF3166"/>
    <w:rsid w:val="00DF3593"/>
    <w:rsid w:val="00DF69A6"/>
    <w:rsid w:val="00E15149"/>
    <w:rsid w:val="00E17770"/>
    <w:rsid w:val="00E22D38"/>
    <w:rsid w:val="00E24B90"/>
    <w:rsid w:val="00E274D5"/>
    <w:rsid w:val="00E31C6A"/>
    <w:rsid w:val="00E4397A"/>
    <w:rsid w:val="00E5253F"/>
    <w:rsid w:val="00E609EE"/>
    <w:rsid w:val="00E72181"/>
    <w:rsid w:val="00E7420F"/>
    <w:rsid w:val="00E743CA"/>
    <w:rsid w:val="00E74454"/>
    <w:rsid w:val="00E75283"/>
    <w:rsid w:val="00E759ED"/>
    <w:rsid w:val="00E8037E"/>
    <w:rsid w:val="00E80EC9"/>
    <w:rsid w:val="00E815B6"/>
    <w:rsid w:val="00E96AAD"/>
    <w:rsid w:val="00EA18BD"/>
    <w:rsid w:val="00EA7701"/>
    <w:rsid w:val="00EB0278"/>
    <w:rsid w:val="00EB5F8F"/>
    <w:rsid w:val="00EC1AEC"/>
    <w:rsid w:val="00ED5885"/>
    <w:rsid w:val="00ED75C8"/>
    <w:rsid w:val="00EF5998"/>
    <w:rsid w:val="00F01CCE"/>
    <w:rsid w:val="00F252B3"/>
    <w:rsid w:val="00F25DE2"/>
    <w:rsid w:val="00F27E6E"/>
    <w:rsid w:val="00F32032"/>
    <w:rsid w:val="00F33BE2"/>
    <w:rsid w:val="00F82BD2"/>
    <w:rsid w:val="00F977BB"/>
    <w:rsid w:val="00FA1757"/>
    <w:rsid w:val="00FA63C1"/>
    <w:rsid w:val="00FB6579"/>
    <w:rsid w:val="00FC1B49"/>
    <w:rsid w:val="00FC6AFF"/>
    <w:rsid w:val="00FD31AF"/>
    <w:rsid w:val="00FD73AF"/>
    <w:rsid w:val="00FD7821"/>
    <w:rsid w:val="00FE5B8D"/>
    <w:rsid w:val="00FE7F8B"/>
    <w:rsid w:val="00FF14B3"/>
    <w:rsid w:val="00FF691B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272505"/>
  <w15:docId w15:val="{08673356-5F02-45A7-8928-DA8617AE3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next w:val="Nessunaspaziatura"/>
    <w:qFormat/>
    <w:rsid w:val="00D60802"/>
    <w:pPr>
      <w:spacing w:after="0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40"/>
      <w:outlineLvl w:val="2"/>
    </w:pPr>
    <w:rPr>
      <w:b/>
      <w:bCs/>
      <w:i/>
      <w:iCs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Logo">
    <w:name w:val="Logo"/>
    <w:basedOn w:val="Normale"/>
    <w:uiPriority w:val="99"/>
    <w:unhideWhenUsed/>
    <w:pPr>
      <w:spacing w:before="600"/>
    </w:p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numPr>
        <w:ilvl w:val="1"/>
      </w:numPr>
      <w:spacing w:line="240" w:lineRule="auto"/>
    </w:pPr>
    <w:rPr>
      <w:sz w:val="32"/>
      <w:szCs w:val="32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sz w:val="32"/>
      <w:szCs w:val="32"/>
    </w:rPr>
  </w:style>
  <w:style w:type="paragraph" w:styleId="Nessunaspaziatura">
    <w:name w:val="No Spacing"/>
    <w:uiPriority w:val="1"/>
    <w:qFormat/>
    <w:pPr>
      <w:spacing w:after="0" w:line="240" w:lineRule="auto"/>
    </w:p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apiti">
    <w:name w:val="Recapiti"/>
    <w:basedOn w:val="Nessunaspaziatura"/>
    <w:uiPriority w:val="99"/>
    <w:qFormat/>
    <w:rPr>
      <w:color w:val="FFFFFF" w:themeColor="background1"/>
      <w:sz w:val="22"/>
      <w:szCs w:val="22"/>
    </w:rPr>
  </w:style>
  <w:style w:type="paragraph" w:customStyle="1" w:styleId="Spaziotabella">
    <w:name w:val="Spazio tabella"/>
    <w:basedOn w:val="Nessunaspaziatura"/>
    <w:uiPriority w:val="99"/>
    <w:pPr>
      <w:spacing w:line="14" w:lineRule="exact"/>
    </w:p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  <w:qFormat/>
    <w:pPr>
      <w:spacing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Pr>
      <w:b/>
      <w:bCs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Sommario1">
    <w:name w:val="toc 1"/>
    <w:basedOn w:val="Normale"/>
    <w:next w:val="Normale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Pr>
      <w:color w:val="4C483D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e"/>
    <w:uiPriority w:val="99"/>
    <w:unhideWhenUsed/>
    <w:pPr>
      <w:spacing w:before="720" w:line="240" w:lineRule="auto"/>
      <w:ind w:left="720"/>
    </w:pPr>
  </w:style>
  <w:style w:type="paragraph" w:customStyle="1" w:styleId="Pidipaginaalt">
    <w:name w:val="Piè di pagina alt."/>
    <w:basedOn w:val="Normale"/>
    <w:uiPriority w:val="99"/>
    <w:unhideWhenUsed/>
    <w:qFormat/>
    <w:pPr>
      <w:spacing w:line="240" w:lineRule="auto"/>
    </w:pPr>
    <w:rPr>
      <w:i/>
      <w:iCs/>
      <w:sz w:val="18"/>
      <w:szCs w:val="18"/>
    </w:rPr>
  </w:style>
  <w:style w:type="table" w:customStyle="1" w:styleId="Tabellasuggerimento">
    <w:name w:val="Tabella suggerimento"/>
    <w:basedOn w:val="Tabellanormale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estosuggerimento">
    <w:name w:val="Testo suggerimento"/>
    <w:basedOn w:val="Normale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a">
    <w:name w:val="Icona"/>
    <w:basedOn w:val="Normale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lafinanziaria">
    <w:name w:val="Tabella finanziaria"/>
    <w:basedOn w:val="Tabellanormale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Sommario3">
    <w:name w:val="toc 3"/>
    <w:basedOn w:val="Normale"/>
    <w:next w:val="Normale"/>
    <w:autoRedefine/>
    <w:uiPriority w:val="39"/>
    <w:unhideWhenUsed/>
    <w:pPr>
      <w:spacing w:after="100"/>
      <w:ind w:left="720" w:right="32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pPr>
      <w:spacing w:after="100"/>
      <w:ind w:left="720" w:right="3240"/>
    </w:pPr>
  </w:style>
  <w:style w:type="paragraph" w:customStyle="1" w:styleId="Kontaktopplysninger">
    <w:name w:val="Kontaktopplysninger"/>
    <w:basedOn w:val="Nessunaspaziatura"/>
    <w:uiPriority w:val="99"/>
    <w:qFormat/>
    <w:rsid w:val="007D5C6E"/>
    <w:rPr>
      <w:color w:val="FFFFFF" w:themeColor="background1"/>
      <w:sz w:val="22"/>
      <w:szCs w:val="22"/>
    </w:rPr>
  </w:style>
  <w:style w:type="paragraph" w:customStyle="1" w:styleId="Tabellomrde">
    <w:name w:val="Tabellområde"/>
    <w:basedOn w:val="Nessunaspaziatura"/>
    <w:uiPriority w:val="99"/>
    <w:rsid w:val="007D5C6E"/>
    <w:pPr>
      <w:spacing w:line="14" w:lineRule="exact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B4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B4A8D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34609B"/>
    <w:pPr>
      <w:ind w:left="720"/>
      <w:contextualSpacing/>
    </w:pPr>
  </w:style>
  <w:style w:type="paragraph" w:customStyle="1" w:styleId="Gpstesto">
    <w:name w:val="Gps testo"/>
    <w:basedOn w:val="Normale"/>
    <w:link w:val="GpstestoCarattere"/>
    <w:qFormat/>
    <w:rsid w:val="00855935"/>
    <w:pPr>
      <w:spacing w:line="360" w:lineRule="auto"/>
      <w:jc w:val="both"/>
    </w:pPr>
    <w:rPr>
      <w:rFonts w:ascii="Garamond" w:eastAsiaTheme="minorHAnsi" w:hAnsi="Garamond"/>
      <w:color w:val="auto"/>
      <w:szCs w:val="22"/>
      <w:lang w:val="it-IT" w:eastAsia="en-US"/>
    </w:rPr>
  </w:style>
  <w:style w:type="character" w:customStyle="1" w:styleId="GpstestoCarattere">
    <w:name w:val="Gps testo Carattere"/>
    <w:basedOn w:val="Carpredefinitoparagrafo"/>
    <w:link w:val="Gpstesto"/>
    <w:rsid w:val="00855935"/>
    <w:rPr>
      <w:rFonts w:ascii="Garamond" w:eastAsiaTheme="minorHAnsi" w:hAnsi="Garamond"/>
      <w:color w:val="auto"/>
      <w:sz w:val="24"/>
      <w:szCs w:val="22"/>
      <w:lang w:val="it-IT" w:eastAsia="en-US"/>
    </w:rPr>
  </w:style>
  <w:style w:type="table" w:styleId="Tabellagriglia5scura-colore1">
    <w:name w:val="Grid Table 5 Dark Accent 1"/>
    <w:basedOn w:val="Tabellanormale"/>
    <w:uiPriority w:val="50"/>
    <w:rsid w:val="00855935"/>
    <w:pPr>
      <w:spacing w:after="0" w:line="240" w:lineRule="auto"/>
    </w:pPr>
    <w:rPr>
      <w:rFonts w:eastAsiaTheme="minorHAnsi"/>
      <w:color w:val="auto"/>
      <w:sz w:val="22"/>
      <w:szCs w:val="22"/>
      <w:lang w:val="it-IT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band1Vert">
      <w:tblPr/>
      <w:tcPr>
        <w:shd w:val="clear" w:color="auto" w:fill="F9B8B8" w:themeFill="accent1" w:themeFillTint="66"/>
      </w:tcPr>
    </w:tblStylePr>
    <w:tblStylePr w:type="band1Horz">
      <w:tblPr/>
      <w:tcPr>
        <w:shd w:val="clear" w:color="auto" w:fill="F9B8B8" w:themeFill="accent1" w:themeFillTint="66"/>
      </w:tcPr>
    </w:tblStylePr>
  </w:style>
  <w:style w:type="paragraph" w:customStyle="1" w:styleId="Default">
    <w:name w:val="Default"/>
    <w:rsid w:val="00336EA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gar\AppData\Roaming\Microsoft\Templates\Piano%20aziendale%20(schema%20Rosso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Composizione gruppo]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C6911C-D2F7-4141-AA4B-443A976BC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Piano aziendale (schema Rosso)</Template>
  <TotalTime>382</TotalTime>
  <Pages>28</Pages>
  <Words>1048</Words>
  <Characters>5974</Characters>
  <Application>Microsoft Office Word</Application>
  <DocSecurity>0</DocSecurity>
  <Lines>49</Lines>
  <Paragraphs>14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Test Execution Report</vt:lpstr>
      <vt:lpstr/>
      <vt:lpstr>Executive Summary</vt:lpstr>
      <vt:lpstr>    Highlights</vt:lpstr>
      <vt:lpstr>    Objectives</vt:lpstr>
      <vt:lpstr>    Mission Statement</vt:lpstr>
      <vt:lpstr>    Keys to Success</vt:lpstr>
      <vt:lpstr>Description of Business</vt:lpstr>
      <vt:lpstr>    Company Ownership/Legal Entity</vt:lpstr>
      <vt:lpstr>    Location</vt:lpstr>
      <vt:lpstr>    Interior</vt:lpstr>
      <vt:lpstr>    Hours of Operation</vt:lpstr>
      <vt:lpstr>    Products and Services</vt:lpstr>
      <vt:lpstr>    Suppliers</vt:lpstr>
      <vt:lpstr>    Service</vt:lpstr>
      <vt:lpstr>    Manufacturing</vt:lpstr>
      <vt:lpstr>    Management</vt:lpstr>
      <vt:lpstr>    Financial Management</vt:lpstr>
      <vt:lpstr>    Start-Up/Acquisition Summary</vt:lpstr>
      <vt:lpstr>Marketing</vt:lpstr>
      <vt:lpstr>    Market Analysis</vt:lpstr>
      <vt:lpstr>    Market Segmentation</vt:lpstr>
      <vt:lpstr>    Competition</vt:lpstr>
      <vt:lpstr>    Pricing</vt:lpstr>
      <vt:lpstr>        Advertising and Promotion</vt:lpstr>
      <vt:lpstr>        Strategy and Implementation</vt:lpstr>
      <vt:lpstr>Appendix</vt:lpstr>
      <vt:lpstr>    Start-Up Expenses</vt:lpstr>
      <vt:lpstr>    Determining Start-Up Capital</vt:lpstr>
      <vt:lpstr>    Cash Flow</vt:lpstr>
      <vt:lpstr>    Income Projection Statement</vt:lpstr>
      <vt:lpstr>    Profit and Loss Statement</vt:lpstr>
      <vt:lpstr>        Profit and Loss, Budget vs. Actual: (&lt;[Starting Month, Year]&gt;—&lt;[Ending Month, Ye</vt:lpstr>
      <vt:lpstr>    Balance Sheet</vt:lpstr>
      <vt:lpstr>    Sales Forecast</vt:lpstr>
      <vt:lpstr>    Milestones</vt:lpstr>
      <vt:lpstr>    Break-Even Analysis</vt:lpstr>
      <vt:lpstr>    Miscellaneous Documents</vt:lpstr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Execution Report</dc:title>
  <dc:subject>TutoratoSmart</dc:subject>
  <dc:creator>Manuel Pisciotta</dc:creator>
  <cp:keywords/>
  <dc:description/>
  <cp:lastModifiedBy>Manuel Pisciotta</cp:lastModifiedBy>
  <cp:revision>11</cp:revision>
  <cp:lastPrinted>2019-12-16T15:32:00Z</cp:lastPrinted>
  <dcterms:created xsi:type="dcterms:W3CDTF">2020-01-15T09:57:00Z</dcterms:created>
  <dcterms:modified xsi:type="dcterms:W3CDTF">2020-02-01T16:26:00Z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